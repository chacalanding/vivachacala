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1AB39" w14:textId="43AFBDCA" w:rsidR="00286992" w:rsidRPr="00620472" w:rsidRDefault="00A15686" w:rsidP="00620472">
      <w:pPr>
        <w:pStyle w:val="Heading2"/>
        <w:rPr>
          <w:rFonts w:ascii="Arial" w:hAnsi="Arial"/>
          <w:sz w:val="72"/>
          <w:szCs w:val="72"/>
        </w:rPr>
      </w:pPr>
      <w:r w:rsidRPr="00620472">
        <w:rPr>
          <w:rFonts w:ascii="Arial" w:hAnsi="Arial"/>
          <w:sz w:val="72"/>
          <w:szCs w:val="72"/>
        </w:rPr>
        <w:t xml:space="preserve">Assessment </w:t>
      </w:r>
      <w:r w:rsidR="00624768">
        <w:rPr>
          <w:rFonts w:ascii="Arial" w:hAnsi="Arial"/>
          <w:sz w:val="72"/>
          <w:szCs w:val="72"/>
        </w:rPr>
        <w:t>To-Do</w:t>
      </w:r>
      <w:r w:rsidR="002F663E" w:rsidRPr="00620472">
        <w:rPr>
          <w:rFonts w:ascii="Arial" w:hAnsi="Arial"/>
          <w:sz w:val="72"/>
          <w:szCs w:val="72"/>
        </w:rPr>
        <w:t xml:space="preserve"> </w:t>
      </w:r>
      <w:r w:rsidRPr="00620472">
        <w:rPr>
          <w:rFonts w:ascii="Arial" w:hAnsi="Arial"/>
          <w:sz w:val="72"/>
          <w:szCs w:val="72"/>
        </w:rPr>
        <w:t>L</w:t>
      </w:r>
      <w:r w:rsidR="002F663E" w:rsidRPr="00620472">
        <w:rPr>
          <w:rFonts w:ascii="Arial" w:hAnsi="Arial"/>
          <w:sz w:val="72"/>
          <w:szCs w:val="72"/>
        </w:rPr>
        <w:t>ist</w:t>
      </w:r>
    </w:p>
    <w:tbl>
      <w:tblPr>
        <w:tblStyle w:val="GridTable4-Accent1"/>
        <w:tblW w:w="4972" w:type="pct"/>
        <w:tblLayout w:type="fixed"/>
        <w:tblLook w:val="04A0" w:firstRow="1" w:lastRow="0" w:firstColumn="1" w:lastColumn="0" w:noHBand="0" w:noVBand="1"/>
        <w:tblDescription w:val="Table displaying Priority, Due Date, What, Who, In Progress and Done"/>
      </w:tblPr>
      <w:tblGrid>
        <w:gridCol w:w="2785"/>
        <w:gridCol w:w="1388"/>
        <w:gridCol w:w="1387"/>
        <w:gridCol w:w="4229"/>
        <w:gridCol w:w="1331"/>
        <w:gridCol w:w="1496"/>
        <w:gridCol w:w="1264"/>
      </w:tblGrid>
      <w:tr w:rsidR="00EE06ED" w14:paraId="050DEC4C" w14:textId="77777777" w:rsidTr="00EE06ED">
        <w:trPr>
          <w:cnfStyle w:val="100000000000" w:firstRow="1" w:lastRow="0" w:firstColumn="0" w:lastColumn="0" w:oddVBand="0" w:evenVBand="0" w:oddHBand="0"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785" w:type="dxa"/>
          </w:tcPr>
          <w:p w14:paraId="1752A81D" w14:textId="6507DBF2" w:rsidR="00EE06ED" w:rsidRPr="00620472" w:rsidRDefault="00EE06ED" w:rsidP="00EE06ED">
            <w:pPr>
              <w:jc w:val="center"/>
              <w:rPr>
                <w:rFonts w:ascii="Arial" w:hAnsi="Arial" w:cs="Arial"/>
                <w:sz w:val="28"/>
                <w:szCs w:val="28"/>
              </w:rPr>
            </w:pPr>
            <w:r w:rsidRPr="00620472">
              <w:rPr>
                <w:rFonts w:ascii="Arial" w:hAnsi="Arial" w:cs="Arial"/>
                <w:sz w:val="28"/>
                <w:szCs w:val="28"/>
              </w:rPr>
              <w:t>Program</w:t>
            </w:r>
          </w:p>
        </w:tc>
        <w:tc>
          <w:tcPr>
            <w:tcW w:w="1388" w:type="dxa"/>
          </w:tcPr>
          <w:p w14:paraId="5BA71FCB" w14:textId="6FAE019B" w:rsidR="00EE06ED" w:rsidRPr="00620472" w:rsidRDefault="00EE06ED" w:rsidP="00EE06E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Pr>
                <w:rFonts w:ascii="Arial" w:hAnsi="Arial" w:cs="Arial"/>
                <w:sz w:val="28"/>
                <w:szCs w:val="28"/>
              </w:rPr>
              <w:t>Program Start Date</w:t>
            </w:r>
          </w:p>
        </w:tc>
        <w:tc>
          <w:tcPr>
            <w:tcW w:w="1387" w:type="dxa"/>
          </w:tcPr>
          <w:p w14:paraId="45B64833" w14:textId="072ED57A" w:rsidR="00EE06ED" w:rsidRPr="00620472" w:rsidRDefault="00EE06ED" w:rsidP="00EE06E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Pr>
                <w:rFonts w:ascii="Arial" w:hAnsi="Arial" w:cs="Arial"/>
                <w:sz w:val="28"/>
                <w:szCs w:val="28"/>
              </w:rPr>
              <w:t>Program End Date</w:t>
            </w:r>
          </w:p>
        </w:tc>
        <w:tc>
          <w:tcPr>
            <w:tcW w:w="4229" w:type="dxa"/>
          </w:tcPr>
          <w:p w14:paraId="5908246B" w14:textId="3D0B01A7" w:rsidR="00EE06ED" w:rsidRPr="00620472" w:rsidRDefault="00EE06ED" w:rsidP="00EE06E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620472">
              <w:rPr>
                <w:rFonts w:ascii="Arial" w:hAnsi="Arial" w:cs="Arial"/>
                <w:sz w:val="28"/>
                <w:szCs w:val="28"/>
              </w:rPr>
              <w:t>Task</w:t>
            </w:r>
            <w:r>
              <w:rPr>
                <w:rFonts w:ascii="Arial" w:hAnsi="Arial" w:cs="Arial"/>
                <w:sz w:val="28"/>
                <w:szCs w:val="28"/>
              </w:rPr>
              <w:t xml:space="preserve"> Needed</w:t>
            </w:r>
          </w:p>
        </w:tc>
        <w:tc>
          <w:tcPr>
            <w:tcW w:w="1331" w:type="dxa"/>
          </w:tcPr>
          <w:p w14:paraId="286A0C71" w14:textId="46F0FDAC" w:rsidR="00EE06ED" w:rsidRPr="00620472" w:rsidRDefault="00EE06ED" w:rsidP="00EE06E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620472">
              <w:rPr>
                <w:rFonts w:ascii="Arial" w:hAnsi="Arial" w:cs="Arial"/>
                <w:sz w:val="28"/>
                <w:szCs w:val="28"/>
              </w:rPr>
              <w:t>Status</w:t>
            </w:r>
            <w:r>
              <w:rPr>
                <w:rFonts w:ascii="Arial" w:hAnsi="Arial" w:cs="Arial"/>
                <w:sz w:val="28"/>
                <w:szCs w:val="28"/>
              </w:rPr>
              <w:t xml:space="preserve"> of Task</w:t>
            </w:r>
          </w:p>
        </w:tc>
        <w:tc>
          <w:tcPr>
            <w:tcW w:w="1496" w:type="dxa"/>
          </w:tcPr>
          <w:p w14:paraId="076C104A" w14:textId="313112EF" w:rsidR="00EE06ED" w:rsidRPr="00620472" w:rsidRDefault="00EE06ED" w:rsidP="00EE06E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Pr>
                <w:rFonts w:ascii="Arial" w:hAnsi="Arial" w:cs="Arial"/>
                <w:sz w:val="28"/>
                <w:szCs w:val="28"/>
              </w:rPr>
              <w:t xml:space="preserve">Task </w:t>
            </w:r>
            <w:r w:rsidRPr="00620472">
              <w:rPr>
                <w:rFonts w:ascii="Arial" w:hAnsi="Arial" w:cs="Arial"/>
                <w:sz w:val="28"/>
                <w:szCs w:val="28"/>
              </w:rPr>
              <w:t>Start Date</w:t>
            </w:r>
          </w:p>
        </w:tc>
        <w:tc>
          <w:tcPr>
            <w:tcW w:w="1264" w:type="dxa"/>
          </w:tcPr>
          <w:p w14:paraId="57B99410" w14:textId="751F6EB6" w:rsidR="00EE06ED" w:rsidRPr="00620472" w:rsidRDefault="00EE06ED" w:rsidP="00EE06E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Pr>
                <w:rFonts w:ascii="Arial" w:hAnsi="Arial" w:cs="Arial"/>
                <w:sz w:val="28"/>
                <w:szCs w:val="28"/>
              </w:rPr>
              <w:t xml:space="preserve">Task </w:t>
            </w:r>
            <w:r w:rsidRPr="00620472">
              <w:rPr>
                <w:rFonts w:ascii="Arial" w:hAnsi="Arial" w:cs="Arial"/>
                <w:sz w:val="28"/>
                <w:szCs w:val="28"/>
              </w:rPr>
              <w:t>End Date</w:t>
            </w:r>
          </w:p>
        </w:tc>
      </w:tr>
      <w:tr w:rsidR="00EE06ED" w14:paraId="4ABE69EA" w14:textId="77777777" w:rsidTr="00EE06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22ECE5E" w14:textId="7865C553" w:rsidR="00EE06ED" w:rsidRPr="00620472" w:rsidRDefault="00EE06ED" w:rsidP="00D37A3D">
            <w:pPr>
              <w:rPr>
                <w:rFonts w:ascii="Arial" w:hAnsi="Arial" w:cs="Arial"/>
              </w:rPr>
            </w:pPr>
            <w:r w:rsidRPr="00620472">
              <w:rPr>
                <w:rFonts w:ascii="Arial" w:hAnsi="Arial" w:cs="Arial"/>
              </w:rPr>
              <w:t>Regional Training</w:t>
            </w:r>
          </w:p>
        </w:tc>
        <w:tc>
          <w:tcPr>
            <w:tcW w:w="1388" w:type="dxa"/>
          </w:tcPr>
          <w:p w14:paraId="601F698F" w14:textId="77777777" w:rsidR="00EE06ED" w:rsidRPr="00620472" w:rsidRDefault="00EE06ED" w:rsidP="00D37A3D">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87" w:type="dxa"/>
          </w:tcPr>
          <w:p w14:paraId="038455F4" w14:textId="77777777" w:rsidR="00EE06ED" w:rsidRPr="00620472" w:rsidRDefault="00EE06ED" w:rsidP="00D37A3D">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229" w:type="dxa"/>
          </w:tcPr>
          <w:p w14:paraId="58AFACCF" w14:textId="7CFCA64A" w:rsidR="00EE06ED" w:rsidRPr="00620472" w:rsidRDefault="00EE06ED" w:rsidP="00D37A3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20472">
              <w:rPr>
                <w:rFonts w:ascii="Arial" w:hAnsi="Arial" w:cs="Arial"/>
              </w:rPr>
              <w:t>Design Satisfaction Survey</w:t>
            </w:r>
          </w:p>
        </w:tc>
        <w:tc>
          <w:tcPr>
            <w:tcW w:w="1331" w:type="dxa"/>
          </w:tcPr>
          <w:p w14:paraId="66857809" w14:textId="532C4C1F" w:rsidR="00EE06ED" w:rsidRPr="00620472" w:rsidRDefault="00EE06ED" w:rsidP="00D37A3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20472">
              <w:rPr>
                <w:rFonts w:ascii="Arial" w:hAnsi="Arial" w:cs="Arial"/>
              </w:rPr>
              <w:t>Completed</w:t>
            </w:r>
          </w:p>
        </w:tc>
        <w:tc>
          <w:tcPr>
            <w:tcW w:w="1496" w:type="dxa"/>
          </w:tcPr>
          <w:p w14:paraId="295AE543" w14:textId="7E5F3644" w:rsidR="00EE06ED" w:rsidRPr="00620472" w:rsidRDefault="00EE06ED" w:rsidP="00D37A3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6/23/2022</w:t>
            </w:r>
          </w:p>
        </w:tc>
        <w:tc>
          <w:tcPr>
            <w:tcW w:w="1264" w:type="dxa"/>
          </w:tcPr>
          <w:p w14:paraId="1F19F5B6" w14:textId="054171CE" w:rsidR="00EE06ED" w:rsidRPr="00620472" w:rsidRDefault="00EE06ED" w:rsidP="00D37A3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6/27/2022</w:t>
            </w:r>
          </w:p>
        </w:tc>
      </w:tr>
      <w:tr w:rsidR="00EE06ED" w14:paraId="0F4C8478" w14:textId="77777777" w:rsidTr="00EE06ED">
        <w:tc>
          <w:tcPr>
            <w:cnfStyle w:val="001000000000" w:firstRow="0" w:lastRow="0" w:firstColumn="1" w:lastColumn="0" w:oddVBand="0" w:evenVBand="0" w:oddHBand="0" w:evenHBand="0" w:firstRowFirstColumn="0" w:firstRowLastColumn="0" w:lastRowFirstColumn="0" w:lastRowLastColumn="0"/>
            <w:tcW w:w="2785" w:type="dxa"/>
          </w:tcPr>
          <w:p w14:paraId="05F20057" w14:textId="770D967C" w:rsidR="00EE06ED" w:rsidRPr="00620472" w:rsidRDefault="00EE06ED" w:rsidP="00D37A3D">
            <w:pPr>
              <w:rPr>
                <w:rFonts w:ascii="Arial" w:hAnsi="Arial" w:cs="Arial"/>
              </w:rPr>
            </w:pPr>
            <w:r w:rsidRPr="00620472">
              <w:rPr>
                <w:rFonts w:ascii="Arial" w:hAnsi="Arial" w:cs="Arial"/>
              </w:rPr>
              <w:t>Career Pathways</w:t>
            </w:r>
          </w:p>
        </w:tc>
        <w:tc>
          <w:tcPr>
            <w:tcW w:w="1388" w:type="dxa"/>
          </w:tcPr>
          <w:p w14:paraId="0E5FC729" w14:textId="77777777" w:rsidR="00EE06ED" w:rsidRPr="00620472" w:rsidRDefault="00EE06ED" w:rsidP="00D37A3D">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87" w:type="dxa"/>
          </w:tcPr>
          <w:p w14:paraId="2D467B1B" w14:textId="77777777" w:rsidR="00EE06ED" w:rsidRPr="00620472" w:rsidRDefault="00EE06ED" w:rsidP="00D37A3D">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229" w:type="dxa"/>
          </w:tcPr>
          <w:p w14:paraId="3003C447" w14:textId="06E228DE" w:rsidR="00EE06ED" w:rsidRPr="00620472" w:rsidRDefault="00EE06ED" w:rsidP="00D37A3D">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20472">
              <w:rPr>
                <w:rFonts w:ascii="Arial" w:hAnsi="Arial" w:cs="Arial"/>
              </w:rPr>
              <w:t>Design Survey</w:t>
            </w:r>
          </w:p>
        </w:tc>
        <w:tc>
          <w:tcPr>
            <w:tcW w:w="1331" w:type="dxa"/>
          </w:tcPr>
          <w:p w14:paraId="1B8D93E3" w14:textId="13B193E8" w:rsidR="00EE06ED" w:rsidRPr="00620472" w:rsidRDefault="00EE06ED" w:rsidP="00D37A3D">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620472">
              <w:rPr>
                <w:rFonts w:ascii="Arial" w:hAnsi="Arial" w:cs="Arial"/>
              </w:rPr>
              <w:t>Completed</w:t>
            </w:r>
          </w:p>
        </w:tc>
        <w:tc>
          <w:tcPr>
            <w:tcW w:w="1496" w:type="dxa"/>
          </w:tcPr>
          <w:p w14:paraId="216F38DE" w14:textId="7402BEBA" w:rsidR="00EE06ED" w:rsidRPr="00620472" w:rsidRDefault="00EE06ED" w:rsidP="00D37A3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6/23/2022</w:t>
            </w:r>
          </w:p>
        </w:tc>
        <w:tc>
          <w:tcPr>
            <w:tcW w:w="1264" w:type="dxa"/>
          </w:tcPr>
          <w:p w14:paraId="42E5687A" w14:textId="6AE8758C" w:rsidR="00EE06ED" w:rsidRPr="00620472" w:rsidRDefault="00EE06ED" w:rsidP="00D37A3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7/5/2022</w:t>
            </w:r>
          </w:p>
        </w:tc>
      </w:tr>
      <w:tr w:rsidR="00EE06ED" w14:paraId="7EC2D565" w14:textId="77777777" w:rsidTr="00EE06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4BAFB82C" w14:textId="5718A52B" w:rsidR="00EE06ED" w:rsidRPr="00620472" w:rsidRDefault="00EE06ED" w:rsidP="00624768">
            <w:pPr>
              <w:rPr>
                <w:rFonts w:ascii="Arial" w:hAnsi="Arial" w:cs="Arial"/>
              </w:rPr>
            </w:pPr>
            <w:r w:rsidRPr="00620472">
              <w:rPr>
                <w:rFonts w:ascii="Arial" w:hAnsi="Arial" w:cs="Arial"/>
              </w:rPr>
              <w:t>TRUIST Workshop</w:t>
            </w:r>
          </w:p>
        </w:tc>
        <w:tc>
          <w:tcPr>
            <w:tcW w:w="1388" w:type="dxa"/>
          </w:tcPr>
          <w:p w14:paraId="35BCFE33" w14:textId="77777777"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87" w:type="dxa"/>
          </w:tcPr>
          <w:p w14:paraId="4A390F53" w14:textId="77777777"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229" w:type="dxa"/>
          </w:tcPr>
          <w:p w14:paraId="2F395297" w14:textId="03ED85F7"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20472">
              <w:rPr>
                <w:rFonts w:ascii="Arial" w:hAnsi="Arial" w:cs="Arial"/>
              </w:rPr>
              <w:t xml:space="preserve">Design </w:t>
            </w:r>
            <w:r w:rsidRPr="00620472">
              <w:rPr>
                <w:rFonts w:ascii="Arial" w:hAnsi="Arial" w:cs="Arial"/>
              </w:rPr>
              <w:t xml:space="preserve">Pre/Post </w:t>
            </w:r>
            <w:r w:rsidRPr="00620472">
              <w:rPr>
                <w:rFonts w:ascii="Arial" w:hAnsi="Arial" w:cs="Arial"/>
              </w:rPr>
              <w:t>Survey</w:t>
            </w:r>
            <w:r w:rsidRPr="00620472">
              <w:rPr>
                <w:rFonts w:ascii="Arial" w:hAnsi="Arial" w:cs="Arial"/>
              </w:rPr>
              <w:t xml:space="preserve"> </w:t>
            </w:r>
          </w:p>
        </w:tc>
        <w:tc>
          <w:tcPr>
            <w:tcW w:w="1331" w:type="dxa"/>
          </w:tcPr>
          <w:p w14:paraId="45224631" w14:textId="3F3DC425"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620472">
              <w:rPr>
                <w:rFonts w:ascii="Arial" w:hAnsi="Arial" w:cs="Arial"/>
              </w:rPr>
              <w:t>Completed</w:t>
            </w:r>
          </w:p>
        </w:tc>
        <w:tc>
          <w:tcPr>
            <w:tcW w:w="1496" w:type="dxa"/>
          </w:tcPr>
          <w:p w14:paraId="4EEBAFC0" w14:textId="6DEF5AC1"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7/13/2022</w:t>
            </w:r>
          </w:p>
        </w:tc>
        <w:tc>
          <w:tcPr>
            <w:tcW w:w="1264" w:type="dxa"/>
          </w:tcPr>
          <w:p w14:paraId="42C22C72" w14:textId="5295A7D6"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7/28/2022</w:t>
            </w:r>
          </w:p>
        </w:tc>
      </w:tr>
      <w:tr w:rsidR="00EE06ED" w14:paraId="661CB73C" w14:textId="77777777" w:rsidTr="00EE06ED">
        <w:tc>
          <w:tcPr>
            <w:cnfStyle w:val="001000000000" w:firstRow="0" w:lastRow="0" w:firstColumn="1" w:lastColumn="0" w:oddVBand="0" w:evenVBand="0" w:oddHBand="0" w:evenHBand="0" w:firstRowFirstColumn="0" w:firstRowLastColumn="0" w:lastRowFirstColumn="0" w:lastRowLastColumn="0"/>
            <w:tcW w:w="2785" w:type="dxa"/>
          </w:tcPr>
          <w:p w14:paraId="13817FED" w14:textId="6815C23A" w:rsidR="00EE06ED" w:rsidRPr="00620472" w:rsidRDefault="00EE06ED" w:rsidP="00624768">
            <w:pPr>
              <w:rPr>
                <w:rFonts w:ascii="Arial" w:hAnsi="Arial" w:cs="Arial"/>
              </w:rPr>
            </w:pPr>
          </w:p>
        </w:tc>
        <w:tc>
          <w:tcPr>
            <w:tcW w:w="1388" w:type="dxa"/>
          </w:tcPr>
          <w:p w14:paraId="383E0F68" w14:textId="77777777"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87" w:type="dxa"/>
          </w:tcPr>
          <w:p w14:paraId="4C576B1A" w14:textId="77777777"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229" w:type="dxa"/>
          </w:tcPr>
          <w:p w14:paraId="6A1560DD" w14:textId="0A0DBEA5"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31" w:type="dxa"/>
          </w:tcPr>
          <w:p w14:paraId="51320036" w14:textId="007A7A24"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496" w:type="dxa"/>
          </w:tcPr>
          <w:p w14:paraId="063EF01D" w14:textId="1C09C16B"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64" w:type="dxa"/>
          </w:tcPr>
          <w:p w14:paraId="378E2981" w14:textId="728EC6E1"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E06ED" w14:paraId="4711D45E" w14:textId="77777777" w:rsidTr="00EE06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76AE5D93" w14:textId="5601870F" w:rsidR="00EE06ED" w:rsidRPr="00620472" w:rsidRDefault="00EE06ED" w:rsidP="00624768">
            <w:pPr>
              <w:rPr>
                <w:rFonts w:ascii="Arial" w:hAnsi="Arial" w:cs="Arial"/>
              </w:rPr>
            </w:pPr>
          </w:p>
        </w:tc>
        <w:tc>
          <w:tcPr>
            <w:tcW w:w="1388" w:type="dxa"/>
          </w:tcPr>
          <w:p w14:paraId="55E294E7" w14:textId="77777777"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87" w:type="dxa"/>
          </w:tcPr>
          <w:p w14:paraId="3A014106" w14:textId="77777777"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229" w:type="dxa"/>
          </w:tcPr>
          <w:p w14:paraId="1A48B602" w14:textId="50B48FE6"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31" w:type="dxa"/>
          </w:tcPr>
          <w:p w14:paraId="727B29E3" w14:textId="4ACAD149"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496" w:type="dxa"/>
          </w:tcPr>
          <w:p w14:paraId="7A02EE62" w14:textId="58987935"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64" w:type="dxa"/>
          </w:tcPr>
          <w:p w14:paraId="5D802ECB" w14:textId="164B9184"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E06ED" w14:paraId="086EACE5" w14:textId="77777777" w:rsidTr="00EE06ED">
        <w:tc>
          <w:tcPr>
            <w:cnfStyle w:val="001000000000" w:firstRow="0" w:lastRow="0" w:firstColumn="1" w:lastColumn="0" w:oddVBand="0" w:evenVBand="0" w:oddHBand="0" w:evenHBand="0" w:firstRowFirstColumn="0" w:firstRowLastColumn="0" w:lastRowFirstColumn="0" w:lastRowLastColumn="0"/>
            <w:tcW w:w="2785" w:type="dxa"/>
          </w:tcPr>
          <w:p w14:paraId="120CEAD9" w14:textId="1F2473CF" w:rsidR="00EE06ED" w:rsidRPr="00620472" w:rsidRDefault="00EE06ED" w:rsidP="00624768">
            <w:pPr>
              <w:rPr>
                <w:rFonts w:ascii="Arial" w:hAnsi="Arial" w:cs="Arial"/>
              </w:rPr>
            </w:pPr>
          </w:p>
        </w:tc>
        <w:tc>
          <w:tcPr>
            <w:tcW w:w="1388" w:type="dxa"/>
          </w:tcPr>
          <w:p w14:paraId="2833DF0C" w14:textId="77777777"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87" w:type="dxa"/>
          </w:tcPr>
          <w:p w14:paraId="6E4C3418" w14:textId="77777777"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229" w:type="dxa"/>
          </w:tcPr>
          <w:p w14:paraId="149A525D" w14:textId="5D284E2E"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31" w:type="dxa"/>
          </w:tcPr>
          <w:p w14:paraId="7F5670DB" w14:textId="12B61C80"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496" w:type="dxa"/>
          </w:tcPr>
          <w:p w14:paraId="32346ECE" w14:textId="2064321E"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64" w:type="dxa"/>
          </w:tcPr>
          <w:p w14:paraId="208BA862" w14:textId="56B1B3E5"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E06ED" w14:paraId="345FA91B" w14:textId="77777777" w:rsidTr="00EE06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18EB7BF3" w14:textId="676BE1A0" w:rsidR="00EE06ED" w:rsidRPr="00620472" w:rsidRDefault="00EE06ED" w:rsidP="00624768">
            <w:pPr>
              <w:rPr>
                <w:rFonts w:ascii="Arial" w:hAnsi="Arial" w:cs="Arial"/>
              </w:rPr>
            </w:pPr>
          </w:p>
        </w:tc>
        <w:tc>
          <w:tcPr>
            <w:tcW w:w="1388" w:type="dxa"/>
          </w:tcPr>
          <w:p w14:paraId="58AFE37A" w14:textId="77777777"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87" w:type="dxa"/>
          </w:tcPr>
          <w:p w14:paraId="0ABBECA1" w14:textId="77777777"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229" w:type="dxa"/>
          </w:tcPr>
          <w:p w14:paraId="1CFED9F1" w14:textId="7C776072"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31" w:type="dxa"/>
          </w:tcPr>
          <w:p w14:paraId="77FBC305" w14:textId="7A711C72"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496" w:type="dxa"/>
          </w:tcPr>
          <w:p w14:paraId="10759A2B" w14:textId="36815E0D"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64" w:type="dxa"/>
          </w:tcPr>
          <w:p w14:paraId="0AA82723" w14:textId="22704FB9"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E06ED" w14:paraId="068D21EE" w14:textId="77777777" w:rsidTr="00EE06ED">
        <w:tc>
          <w:tcPr>
            <w:cnfStyle w:val="001000000000" w:firstRow="0" w:lastRow="0" w:firstColumn="1" w:lastColumn="0" w:oddVBand="0" w:evenVBand="0" w:oddHBand="0" w:evenHBand="0" w:firstRowFirstColumn="0" w:firstRowLastColumn="0" w:lastRowFirstColumn="0" w:lastRowLastColumn="0"/>
            <w:tcW w:w="2785" w:type="dxa"/>
          </w:tcPr>
          <w:p w14:paraId="54E7428E" w14:textId="1D8DBDCF" w:rsidR="00EE06ED" w:rsidRPr="00620472" w:rsidRDefault="00EE06ED" w:rsidP="00624768">
            <w:pPr>
              <w:rPr>
                <w:rFonts w:ascii="Arial" w:hAnsi="Arial" w:cs="Arial"/>
              </w:rPr>
            </w:pPr>
          </w:p>
        </w:tc>
        <w:tc>
          <w:tcPr>
            <w:tcW w:w="1388" w:type="dxa"/>
          </w:tcPr>
          <w:p w14:paraId="6D55549E" w14:textId="77777777"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87" w:type="dxa"/>
          </w:tcPr>
          <w:p w14:paraId="2DA148EC" w14:textId="77777777"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229" w:type="dxa"/>
          </w:tcPr>
          <w:p w14:paraId="46F121F2" w14:textId="66718FAA"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31" w:type="dxa"/>
          </w:tcPr>
          <w:p w14:paraId="2BB00B05" w14:textId="5C9B882D"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496" w:type="dxa"/>
          </w:tcPr>
          <w:p w14:paraId="1BA38AF2" w14:textId="25288A53"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64" w:type="dxa"/>
          </w:tcPr>
          <w:p w14:paraId="6C162E5E" w14:textId="3DA838D5"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E06ED" w14:paraId="4F6FF0D5" w14:textId="77777777" w:rsidTr="00EE06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6F5B5311" w14:textId="2EAE6EDB" w:rsidR="00EE06ED" w:rsidRPr="00620472" w:rsidRDefault="00EE06ED" w:rsidP="00624768">
            <w:pPr>
              <w:rPr>
                <w:rFonts w:ascii="Arial" w:hAnsi="Arial" w:cs="Arial"/>
              </w:rPr>
            </w:pPr>
          </w:p>
        </w:tc>
        <w:tc>
          <w:tcPr>
            <w:tcW w:w="1388" w:type="dxa"/>
          </w:tcPr>
          <w:p w14:paraId="69535348" w14:textId="77777777"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87" w:type="dxa"/>
          </w:tcPr>
          <w:p w14:paraId="3E41C29D" w14:textId="77777777"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229" w:type="dxa"/>
          </w:tcPr>
          <w:p w14:paraId="1D8EA871" w14:textId="1F77493F"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31" w:type="dxa"/>
          </w:tcPr>
          <w:p w14:paraId="04E0B4DF" w14:textId="09793BCB"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496" w:type="dxa"/>
          </w:tcPr>
          <w:p w14:paraId="3B877CDE" w14:textId="000B9963"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64" w:type="dxa"/>
          </w:tcPr>
          <w:p w14:paraId="57CE30C8" w14:textId="00994CDD"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E06ED" w14:paraId="2F87CD8A" w14:textId="77777777" w:rsidTr="00EE06ED">
        <w:tc>
          <w:tcPr>
            <w:cnfStyle w:val="001000000000" w:firstRow="0" w:lastRow="0" w:firstColumn="1" w:lastColumn="0" w:oddVBand="0" w:evenVBand="0" w:oddHBand="0" w:evenHBand="0" w:firstRowFirstColumn="0" w:firstRowLastColumn="0" w:lastRowFirstColumn="0" w:lastRowLastColumn="0"/>
            <w:tcW w:w="2785" w:type="dxa"/>
          </w:tcPr>
          <w:p w14:paraId="14770914" w14:textId="4C931D86" w:rsidR="00EE06ED" w:rsidRPr="00620472" w:rsidRDefault="00EE06ED" w:rsidP="00624768">
            <w:pPr>
              <w:rPr>
                <w:rFonts w:ascii="Arial" w:hAnsi="Arial" w:cs="Arial"/>
              </w:rPr>
            </w:pPr>
          </w:p>
        </w:tc>
        <w:tc>
          <w:tcPr>
            <w:tcW w:w="1388" w:type="dxa"/>
          </w:tcPr>
          <w:p w14:paraId="1A12DA46" w14:textId="77777777"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87" w:type="dxa"/>
          </w:tcPr>
          <w:p w14:paraId="0980950D" w14:textId="77777777"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229" w:type="dxa"/>
          </w:tcPr>
          <w:p w14:paraId="35A3F4BF" w14:textId="7BD3DADF"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31" w:type="dxa"/>
          </w:tcPr>
          <w:p w14:paraId="6DF10ADE" w14:textId="1039520F"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496" w:type="dxa"/>
          </w:tcPr>
          <w:p w14:paraId="533ACB6D" w14:textId="161B9E47"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64" w:type="dxa"/>
          </w:tcPr>
          <w:p w14:paraId="119AFA47" w14:textId="6C2E83AD"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E06ED" w14:paraId="13C6BAB9" w14:textId="77777777" w:rsidTr="00EE06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7E4E3D4" w14:textId="12C699A2" w:rsidR="00EE06ED" w:rsidRPr="00620472" w:rsidRDefault="00EE06ED" w:rsidP="00624768">
            <w:pPr>
              <w:rPr>
                <w:rFonts w:ascii="Arial" w:hAnsi="Arial" w:cs="Arial"/>
              </w:rPr>
            </w:pPr>
          </w:p>
        </w:tc>
        <w:tc>
          <w:tcPr>
            <w:tcW w:w="1388" w:type="dxa"/>
          </w:tcPr>
          <w:p w14:paraId="715243B9" w14:textId="77777777"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87" w:type="dxa"/>
          </w:tcPr>
          <w:p w14:paraId="2AF541B8" w14:textId="77777777"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229" w:type="dxa"/>
          </w:tcPr>
          <w:p w14:paraId="7304FFEF" w14:textId="24E2C6E7"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31" w:type="dxa"/>
          </w:tcPr>
          <w:p w14:paraId="21DB7A0F" w14:textId="05EEC56F"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496" w:type="dxa"/>
          </w:tcPr>
          <w:p w14:paraId="7BE667D7" w14:textId="74D0D4D6"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64" w:type="dxa"/>
          </w:tcPr>
          <w:p w14:paraId="512A8D81" w14:textId="2EF7AF82"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E06ED" w14:paraId="77FEDC1B" w14:textId="77777777" w:rsidTr="00EE06ED">
        <w:tc>
          <w:tcPr>
            <w:cnfStyle w:val="001000000000" w:firstRow="0" w:lastRow="0" w:firstColumn="1" w:lastColumn="0" w:oddVBand="0" w:evenVBand="0" w:oddHBand="0" w:evenHBand="0" w:firstRowFirstColumn="0" w:firstRowLastColumn="0" w:lastRowFirstColumn="0" w:lastRowLastColumn="0"/>
            <w:tcW w:w="2785" w:type="dxa"/>
          </w:tcPr>
          <w:p w14:paraId="49F5F923" w14:textId="0D45E2F7" w:rsidR="00EE06ED" w:rsidRPr="00620472" w:rsidRDefault="00EE06ED" w:rsidP="00624768">
            <w:pPr>
              <w:rPr>
                <w:rFonts w:ascii="Arial" w:hAnsi="Arial" w:cs="Arial"/>
              </w:rPr>
            </w:pPr>
          </w:p>
        </w:tc>
        <w:tc>
          <w:tcPr>
            <w:tcW w:w="1388" w:type="dxa"/>
          </w:tcPr>
          <w:p w14:paraId="321B8F8E" w14:textId="77777777"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87" w:type="dxa"/>
          </w:tcPr>
          <w:p w14:paraId="4012B6C9" w14:textId="77777777"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229" w:type="dxa"/>
          </w:tcPr>
          <w:p w14:paraId="7C639AD0" w14:textId="1DE6F35B"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31" w:type="dxa"/>
          </w:tcPr>
          <w:p w14:paraId="14371B5F" w14:textId="68CF378D"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496" w:type="dxa"/>
          </w:tcPr>
          <w:p w14:paraId="2121BE17" w14:textId="2AEFA26D"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64" w:type="dxa"/>
          </w:tcPr>
          <w:p w14:paraId="26864323" w14:textId="13237B21"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EE06ED" w14:paraId="35937ED8" w14:textId="77777777" w:rsidTr="00EE06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74EEDD3" w14:textId="3CA638EE" w:rsidR="00EE06ED" w:rsidRPr="00620472" w:rsidRDefault="00EE06ED" w:rsidP="00624768">
            <w:pPr>
              <w:rPr>
                <w:rFonts w:ascii="Arial" w:hAnsi="Arial" w:cs="Arial"/>
              </w:rPr>
            </w:pPr>
          </w:p>
        </w:tc>
        <w:tc>
          <w:tcPr>
            <w:tcW w:w="1388" w:type="dxa"/>
          </w:tcPr>
          <w:p w14:paraId="654C918C" w14:textId="77777777"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87" w:type="dxa"/>
          </w:tcPr>
          <w:p w14:paraId="43A8C798" w14:textId="77777777"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4229" w:type="dxa"/>
          </w:tcPr>
          <w:p w14:paraId="7A066E6C" w14:textId="28FB16DC"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31" w:type="dxa"/>
          </w:tcPr>
          <w:p w14:paraId="63C71CF8" w14:textId="2554CCB8"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496" w:type="dxa"/>
          </w:tcPr>
          <w:p w14:paraId="68AF3A1F" w14:textId="0CCC0572"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64" w:type="dxa"/>
          </w:tcPr>
          <w:p w14:paraId="2555A3E9" w14:textId="594DDF8E" w:rsidR="00EE06ED" w:rsidRPr="00620472" w:rsidRDefault="00EE06ED" w:rsidP="0062476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EE06ED" w14:paraId="22FB9C5F" w14:textId="77777777" w:rsidTr="00EE06ED">
        <w:tc>
          <w:tcPr>
            <w:cnfStyle w:val="001000000000" w:firstRow="0" w:lastRow="0" w:firstColumn="1" w:lastColumn="0" w:oddVBand="0" w:evenVBand="0" w:oddHBand="0" w:evenHBand="0" w:firstRowFirstColumn="0" w:firstRowLastColumn="0" w:lastRowFirstColumn="0" w:lastRowLastColumn="0"/>
            <w:tcW w:w="2785" w:type="dxa"/>
          </w:tcPr>
          <w:p w14:paraId="76760400" w14:textId="15E13582" w:rsidR="00EE06ED" w:rsidRPr="00620472" w:rsidRDefault="00EE06ED" w:rsidP="00624768">
            <w:pPr>
              <w:rPr>
                <w:rFonts w:ascii="Arial" w:hAnsi="Arial" w:cs="Arial"/>
              </w:rPr>
            </w:pPr>
          </w:p>
        </w:tc>
        <w:tc>
          <w:tcPr>
            <w:tcW w:w="1388" w:type="dxa"/>
          </w:tcPr>
          <w:p w14:paraId="3F980DB6" w14:textId="77777777"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87" w:type="dxa"/>
          </w:tcPr>
          <w:p w14:paraId="74448DE5" w14:textId="77777777"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4229" w:type="dxa"/>
          </w:tcPr>
          <w:p w14:paraId="2884648B" w14:textId="3CFDEB9C"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331" w:type="dxa"/>
          </w:tcPr>
          <w:p w14:paraId="7A11FBBD" w14:textId="00CEF39B"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496" w:type="dxa"/>
          </w:tcPr>
          <w:p w14:paraId="1EF37A4C" w14:textId="46B5B9CE"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64" w:type="dxa"/>
          </w:tcPr>
          <w:p w14:paraId="7DA77A2A" w14:textId="6F6D4CA2" w:rsidR="00EE06ED" w:rsidRPr="00620472" w:rsidRDefault="00EE06ED" w:rsidP="0062476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29AAA701" w14:textId="77777777" w:rsidR="000A320F" w:rsidRDefault="000A320F"/>
    <w:tbl>
      <w:tblPr>
        <w:tblStyle w:val="GridTable1Light-Accent3"/>
        <w:tblW w:w="5000" w:type="pct"/>
        <w:shd w:val="clear" w:color="auto" w:fill="B8CCE4" w:themeFill="accent1" w:themeFillTint="66"/>
        <w:tblLook w:val="04A0" w:firstRow="1" w:lastRow="0" w:firstColumn="1" w:lastColumn="0" w:noHBand="0" w:noVBand="1"/>
        <w:tblDescription w:val="Footer table"/>
      </w:tblPr>
      <w:tblGrid>
        <w:gridCol w:w="13968"/>
      </w:tblGrid>
      <w:tr w:rsidR="0036059C" w14:paraId="27249D73" w14:textId="77777777" w:rsidTr="006A3465">
        <w:trPr>
          <w:cnfStyle w:val="100000000000" w:firstRow="1" w:lastRow="0" w:firstColumn="0" w:lastColumn="0" w:oddVBand="0" w:evenVBand="0" w:oddHBand="0" w:evenHBand="0" w:firstRowFirstColumn="0" w:firstRowLastColumn="0" w:lastRowFirstColumn="0" w:lastRowLastColumn="0"/>
          <w:trHeight w:hRule="exact" w:val="1656"/>
        </w:trPr>
        <w:sdt>
          <w:sdtPr>
            <w:rPr>
              <w:rFonts w:ascii="Arial" w:hAnsi="Arial" w:cs="Arial"/>
            </w:rPr>
            <w:alias w:val="Notes:"/>
            <w:tag w:val="Notes:"/>
            <w:id w:val="2034756390"/>
            <w:placeholder>
              <w:docPart w:val="D7C7643916BC4450BB13E38FA490B98E"/>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9936" w:type="dxa"/>
                <w:shd w:val="clear" w:color="auto" w:fill="B8CCE4" w:themeFill="accent1" w:themeFillTint="66"/>
              </w:tcPr>
              <w:p w14:paraId="12D59793" w14:textId="77777777" w:rsidR="0036059C" w:rsidRPr="006A3465" w:rsidRDefault="0036059C" w:rsidP="0036059C">
                <w:pPr>
                  <w:rPr>
                    <w:rFonts w:ascii="Arial" w:hAnsi="Arial" w:cs="Arial"/>
                  </w:rPr>
                </w:pPr>
                <w:r w:rsidRPr="006A3465">
                  <w:rPr>
                    <w:rFonts w:ascii="Arial" w:hAnsi="Arial" w:cs="Arial"/>
                  </w:rPr>
                  <w:t>To get started right away, just tap any placeholder text (such as this) and start typing to replace it with your own.</w:t>
                </w:r>
              </w:p>
            </w:tc>
          </w:sdtContent>
        </w:sdt>
      </w:tr>
      <w:tr w:rsidR="0036059C" w14:paraId="4DDC1E7E" w14:textId="77777777" w:rsidTr="006A3465">
        <w:trPr>
          <w:trHeight w:val="243"/>
        </w:trPr>
        <w:tc>
          <w:tcPr>
            <w:cnfStyle w:val="001000000000" w:firstRow="0" w:lastRow="0" w:firstColumn="1" w:lastColumn="0" w:oddVBand="0" w:evenVBand="0" w:oddHBand="0" w:evenHBand="0" w:firstRowFirstColumn="0" w:firstRowLastColumn="0" w:lastRowFirstColumn="0" w:lastRowLastColumn="0"/>
            <w:tcW w:w="9936" w:type="dxa"/>
            <w:shd w:val="clear" w:color="auto" w:fill="B8CCE4" w:themeFill="accent1" w:themeFillTint="66"/>
          </w:tcPr>
          <w:p w14:paraId="42B8FD59" w14:textId="694EB8B9" w:rsidR="0036059C" w:rsidRPr="006A3465" w:rsidRDefault="00EE06ED" w:rsidP="00E34DFD">
            <w:pPr>
              <w:pStyle w:val="Heading2"/>
              <w:outlineLvl w:val="1"/>
              <w:rPr>
                <w:rFonts w:ascii="Arial" w:hAnsi="Arial"/>
              </w:rPr>
            </w:pPr>
            <w:sdt>
              <w:sdtPr>
                <w:rPr>
                  <w:rFonts w:ascii="Arial" w:hAnsi="Arial"/>
                </w:rPr>
                <w:alias w:val="Notes title:"/>
                <w:tag w:val="Notes title:"/>
                <w:id w:val="-333068854"/>
                <w:placeholder>
                  <w:docPart w:val="C23C26924A90471D8144C518C113AC37"/>
                </w:placeholder>
                <w:temporary/>
                <w:showingPlcHdr/>
                <w15:appearance w15:val="hidden"/>
              </w:sdtPr>
              <w:sdtEndPr/>
              <w:sdtContent>
                <w:r w:rsidR="0036059C" w:rsidRPr="006A3465">
                  <w:rPr>
                    <w:rFonts w:ascii="Arial" w:hAnsi="Arial"/>
                    <w:color w:val="auto"/>
                  </w:rPr>
                  <w:t>Notes</w:t>
                </w:r>
              </w:sdtContent>
            </w:sdt>
            <w:r w:rsidR="00624768" w:rsidRPr="006A3465">
              <w:rPr>
                <w:rFonts w:ascii="Arial" w:hAnsi="Arial"/>
              </w:rPr>
              <w:t xml:space="preserve"> </w:t>
            </w:r>
            <w:r w:rsidR="00624768" w:rsidRPr="006A3465">
              <w:rPr>
                <w:rFonts w:ascii="Arial" w:hAnsi="Arial"/>
                <w:color w:val="auto"/>
              </w:rPr>
              <w:t xml:space="preserve">for </w:t>
            </w:r>
            <w:r w:rsidR="006A3465" w:rsidRPr="006A3465">
              <w:rPr>
                <w:rFonts w:ascii="Arial" w:hAnsi="Arial"/>
                <w:color w:val="auto"/>
              </w:rPr>
              <w:t>[name of program]</w:t>
            </w:r>
          </w:p>
        </w:tc>
      </w:tr>
    </w:tbl>
    <w:p w14:paraId="108A957A" w14:textId="77777777" w:rsidR="0036059C" w:rsidRDefault="0036059C"/>
    <w:sectPr w:rsidR="0036059C" w:rsidSect="00A15686">
      <w:headerReference w:type="default" r:id="rId7"/>
      <w:footerReference w:type="default" r:id="rId8"/>
      <w:pgSz w:w="15840" w:h="12240" w:orient="landscape"/>
      <w:pgMar w:top="1152" w:right="1152" w:bottom="1152" w:left="72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28895" w14:textId="77777777" w:rsidR="00A15686" w:rsidRDefault="00A15686" w:rsidP="00750308">
      <w:r>
        <w:separator/>
      </w:r>
    </w:p>
  </w:endnote>
  <w:endnote w:type="continuationSeparator" w:id="0">
    <w:p w14:paraId="5F0CBE80" w14:textId="77777777" w:rsidR="00A15686" w:rsidRDefault="00A15686" w:rsidP="00750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dTable1Light-Accent6"/>
      <w:tblW w:w="0" w:type="auto"/>
      <w:tblLook w:val="04A0" w:firstRow="1" w:lastRow="0" w:firstColumn="1" w:lastColumn="0" w:noHBand="0" w:noVBand="1"/>
      <w:tblDescription w:val="Footer table"/>
    </w:tblPr>
    <w:tblGrid>
      <w:gridCol w:w="9936"/>
    </w:tblGrid>
    <w:tr w:rsidR="00477C2D" w14:paraId="4F78D19B" w14:textId="77777777" w:rsidTr="0036059C">
      <w:trPr>
        <w:cnfStyle w:val="100000000000" w:firstRow="1" w:lastRow="0" w:firstColumn="0" w:lastColumn="0" w:oddVBand="0" w:evenVBand="0" w:oddHBand="0" w:evenHBand="0" w:firstRowFirstColumn="0" w:firstRowLastColumn="0" w:lastRowFirstColumn="0" w:lastRowLastColumn="0"/>
        <w:trHeight w:hRule="exact" w:val="1656"/>
      </w:trPr>
      <w:sdt>
        <w:sdtPr>
          <w:alias w:val="Notes - continuation pages:"/>
          <w:tag w:val="Notes - continuation pages:"/>
          <w:id w:val="-978538794"/>
          <w:placeholder>
            <w:docPart w:val="D7C7643916BC4450BB13E38FA490B98E"/>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9936" w:type="dxa"/>
            </w:tcPr>
            <w:p w14:paraId="6FD813B4" w14:textId="77777777" w:rsidR="00477C2D" w:rsidRPr="000A320F" w:rsidRDefault="0036059C" w:rsidP="002D42B7">
              <w:pPr>
                <w:pStyle w:val="Footer"/>
              </w:pPr>
              <w:r w:rsidRPr="002D42B7">
                <w:t>Styles in this document have been customized to match the text formatting you see on this page. On the Home tab of the ribbon, check out Styles to apply the formatting you need with just a tap.</w:t>
              </w:r>
            </w:p>
          </w:tc>
        </w:sdtContent>
      </w:sdt>
    </w:tr>
    <w:tr w:rsidR="00477C2D" w14:paraId="5BF541F4" w14:textId="77777777" w:rsidTr="0036059C">
      <w:sdt>
        <w:sdtPr>
          <w:alias w:val="Notes title:"/>
          <w:tag w:val="Notes title:"/>
          <w:id w:val="-1538814588"/>
          <w:placeholder>
            <w:docPart w:val="C23C26924A90471D8144C518C113AC37"/>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9936" w:type="dxa"/>
            </w:tcPr>
            <w:p w14:paraId="690E12D4" w14:textId="77777777" w:rsidR="00477C2D" w:rsidRPr="00F938EB" w:rsidRDefault="002D42B7" w:rsidP="002D42B7">
              <w:pPr>
                <w:pStyle w:val="Heading2"/>
                <w:outlineLvl w:val="1"/>
              </w:pPr>
              <w:r>
                <w:t>Notes</w:t>
              </w:r>
            </w:p>
          </w:tc>
        </w:sdtContent>
      </w:sdt>
    </w:tr>
  </w:tbl>
  <w:p w14:paraId="6AF01FE7" w14:textId="77777777" w:rsidR="00AF3394" w:rsidRPr="00170DF3" w:rsidRDefault="00EE06ED" w:rsidP="00117F4C">
    <w:pPr>
      <w:pStyle w:val="Footer"/>
      <w:jc w:val="center"/>
      <w:rPr>
        <w:caps/>
        <w:noProof/>
      </w:rPr>
    </w:pPr>
    <w:sdt>
      <w:sdtPr>
        <w:id w:val="1557595176"/>
        <w:docPartObj>
          <w:docPartGallery w:val="Page Numbers (Bottom of Page)"/>
          <w:docPartUnique/>
        </w:docPartObj>
      </w:sdtPr>
      <w:sdtEndPr/>
      <w:sdtContent>
        <w:r w:rsidR="00170DF3" w:rsidRPr="00117F4C">
          <w:fldChar w:fldCharType="begin"/>
        </w:r>
        <w:r w:rsidR="00170DF3" w:rsidRPr="00117F4C">
          <w:instrText xml:space="preserve"> PAGE   \* MERGEFORMAT </w:instrText>
        </w:r>
        <w:r w:rsidR="00170DF3" w:rsidRPr="00117F4C">
          <w:fldChar w:fldCharType="separate"/>
        </w:r>
        <w:r w:rsidR="00877074">
          <w:rPr>
            <w:noProof/>
          </w:rPr>
          <w:t>3</w:t>
        </w:r>
        <w:r w:rsidR="00170DF3" w:rsidRPr="00117F4C">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952AA9" w14:textId="77777777" w:rsidR="00A15686" w:rsidRDefault="00A15686" w:rsidP="00750308">
      <w:r>
        <w:separator/>
      </w:r>
    </w:p>
  </w:footnote>
  <w:footnote w:type="continuationSeparator" w:id="0">
    <w:p w14:paraId="71414AD1" w14:textId="77777777" w:rsidR="00A15686" w:rsidRDefault="00A15686" w:rsidP="00750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o do list:"/>
      <w:tag w:val="To do list:"/>
      <w:id w:val="452905705"/>
      <w:placeholder>
        <w:docPart w:val="0DBCB057090E4E3CA41D40059837C341"/>
      </w:placeholder>
      <w:temporary/>
      <w:showingPlcHdr/>
      <w15:appearance w15:val="hidden"/>
    </w:sdtPr>
    <w:sdtEndPr/>
    <w:sdtContent>
      <w:p w14:paraId="071938E5" w14:textId="77777777" w:rsidR="00750308" w:rsidRDefault="0036059C" w:rsidP="00486FDB">
        <w:pPr>
          <w:pStyle w:val="Header"/>
        </w:pPr>
        <w:r>
          <w:t>To do list</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984510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AC62F4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0F651C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ED25EB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D20D0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DEE408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21C4C3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AF89AD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0A6AC2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4A82D1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ED4646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05527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396355D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B1E2544"/>
    <w:multiLevelType w:val="multilevel"/>
    <w:tmpl w:val="AC863CD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7BAB29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53572656">
    <w:abstractNumId w:val="14"/>
  </w:num>
  <w:num w:numId="2" w16cid:durableId="1443838174">
    <w:abstractNumId w:val="12"/>
  </w:num>
  <w:num w:numId="3" w16cid:durableId="178932697">
    <w:abstractNumId w:val="13"/>
  </w:num>
  <w:num w:numId="4" w16cid:durableId="969364026">
    <w:abstractNumId w:val="10"/>
  </w:num>
  <w:num w:numId="5" w16cid:durableId="966086819">
    <w:abstractNumId w:val="11"/>
  </w:num>
  <w:num w:numId="6" w16cid:durableId="1501507405">
    <w:abstractNumId w:val="9"/>
  </w:num>
  <w:num w:numId="7" w16cid:durableId="472218410">
    <w:abstractNumId w:val="7"/>
  </w:num>
  <w:num w:numId="8" w16cid:durableId="1734811446">
    <w:abstractNumId w:val="6"/>
  </w:num>
  <w:num w:numId="9" w16cid:durableId="1724016992">
    <w:abstractNumId w:val="5"/>
  </w:num>
  <w:num w:numId="10" w16cid:durableId="1645233649">
    <w:abstractNumId w:val="4"/>
  </w:num>
  <w:num w:numId="11" w16cid:durableId="136848295">
    <w:abstractNumId w:val="8"/>
  </w:num>
  <w:num w:numId="12" w16cid:durableId="1920016803">
    <w:abstractNumId w:val="3"/>
  </w:num>
  <w:num w:numId="13" w16cid:durableId="770006311">
    <w:abstractNumId w:val="2"/>
  </w:num>
  <w:num w:numId="14" w16cid:durableId="1646470000">
    <w:abstractNumId w:val="1"/>
  </w:num>
  <w:num w:numId="15" w16cid:durableId="613246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686"/>
    <w:rsid w:val="00040546"/>
    <w:rsid w:val="00046367"/>
    <w:rsid w:val="000602BE"/>
    <w:rsid w:val="000A320F"/>
    <w:rsid w:val="000B1256"/>
    <w:rsid w:val="000E1932"/>
    <w:rsid w:val="00117F4C"/>
    <w:rsid w:val="00150154"/>
    <w:rsid w:val="00170DF3"/>
    <w:rsid w:val="001A1FE3"/>
    <w:rsid w:val="001B2D3F"/>
    <w:rsid w:val="002070D0"/>
    <w:rsid w:val="00273BFC"/>
    <w:rsid w:val="00276C92"/>
    <w:rsid w:val="00286992"/>
    <w:rsid w:val="00293B83"/>
    <w:rsid w:val="002D276E"/>
    <w:rsid w:val="002D42B7"/>
    <w:rsid w:val="002F663E"/>
    <w:rsid w:val="0036059C"/>
    <w:rsid w:val="003A793C"/>
    <w:rsid w:val="003E4B56"/>
    <w:rsid w:val="00415776"/>
    <w:rsid w:val="00477C2D"/>
    <w:rsid w:val="00486FDB"/>
    <w:rsid w:val="004E4EEA"/>
    <w:rsid w:val="00553891"/>
    <w:rsid w:val="005A4058"/>
    <w:rsid w:val="005B2EF6"/>
    <w:rsid w:val="00620472"/>
    <w:rsid w:val="00624768"/>
    <w:rsid w:val="00677A48"/>
    <w:rsid w:val="006A3465"/>
    <w:rsid w:val="006A3CE7"/>
    <w:rsid w:val="006E7AE9"/>
    <w:rsid w:val="00715A77"/>
    <w:rsid w:val="00730DEB"/>
    <w:rsid w:val="00750308"/>
    <w:rsid w:val="007B3F7B"/>
    <w:rsid w:val="007B72F3"/>
    <w:rsid w:val="00804787"/>
    <w:rsid w:val="00877074"/>
    <w:rsid w:val="00963059"/>
    <w:rsid w:val="00965336"/>
    <w:rsid w:val="009A5E01"/>
    <w:rsid w:val="00A15686"/>
    <w:rsid w:val="00AF3394"/>
    <w:rsid w:val="00B6370E"/>
    <w:rsid w:val="00B82D89"/>
    <w:rsid w:val="00B9314E"/>
    <w:rsid w:val="00BF1EDD"/>
    <w:rsid w:val="00BF1FB2"/>
    <w:rsid w:val="00C6319D"/>
    <w:rsid w:val="00C81D06"/>
    <w:rsid w:val="00D37A3D"/>
    <w:rsid w:val="00DA0AFE"/>
    <w:rsid w:val="00DA3CB0"/>
    <w:rsid w:val="00E97B73"/>
    <w:rsid w:val="00EB232B"/>
    <w:rsid w:val="00EE06ED"/>
    <w:rsid w:val="00F156E2"/>
    <w:rsid w:val="00F53C9C"/>
    <w:rsid w:val="00F938EB"/>
    <w:rsid w:val="00FE2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F298F"/>
  <w15:chartTrackingRefBased/>
  <w15:docId w15:val="{3AFFF965-082A-4EFD-BE33-C7A13EF78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59C"/>
  </w:style>
  <w:style w:type="paragraph" w:styleId="Heading1">
    <w:name w:val="heading 1"/>
    <w:basedOn w:val="Normal"/>
    <w:next w:val="Normal"/>
    <w:link w:val="Heading1Char"/>
    <w:uiPriority w:val="9"/>
    <w:qFormat/>
    <w:rsid w:val="00F53C9C"/>
    <w:pPr>
      <w:keepNext/>
      <w:keepLines/>
      <w:outlineLvl w:val="0"/>
    </w:pPr>
    <w:rPr>
      <w:rFonts w:asciiTheme="majorHAnsi" w:eastAsiaTheme="majorEastAsia" w:hAnsiTheme="majorHAnsi" w:cstheme="majorBidi"/>
      <w:caps/>
      <w:color w:val="4F6228" w:themeColor="accent3" w:themeShade="80"/>
      <w:szCs w:val="32"/>
    </w:rPr>
  </w:style>
  <w:style w:type="paragraph" w:styleId="Heading2">
    <w:name w:val="heading 2"/>
    <w:basedOn w:val="Normal"/>
    <w:next w:val="Normal"/>
    <w:link w:val="Heading2Char"/>
    <w:uiPriority w:val="9"/>
    <w:qFormat/>
    <w:rsid w:val="003A793C"/>
    <w:pPr>
      <w:keepNext/>
      <w:jc w:val="center"/>
      <w:outlineLvl w:val="1"/>
    </w:pPr>
    <w:rPr>
      <w:rFonts w:asciiTheme="majorHAnsi" w:eastAsia="Times New Roman" w:hAnsiTheme="majorHAnsi" w:cs="Arial"/>
      <w:b/>
      <w:bCs/>
      <w:iCs/>
      <w:caps/>
      <w:color w:val="984806" w:themeColor="accent6" w:themeShade="80"/>
      <w:spacing w:val="30"/>
      <w:sz w:val="28"/>
      <w:szCs w:val="28"/>
    </w:rPr>
  </w:style>
  <w:style w:type="paragraph" w:styleId="Heading3">
    <w:name w:val="heading 3"/>
    <w:basedOn w:val="Normal"/>
    <w:next w:val="Normal"/>
    <w:link w:val="Heading3Char"/>
    <w:uiPriority w:val="9"/>
    <w:semiHidden/>
    <w:unhideWhenUsed/>
    <w:qFormat/>
    <w:rsid w:val="00F53C9C"/>
    <w:pPr>
      <w:keepNext/>
      <w:keepLines/>
      <w:spacing w:before="40"/>
      <w:outlineLvl w:val="2"/>
    </w:pPr>
    <w:rPr>
      <w:rFonts w:asciiTheme="majorHAnsi" w:eastAsiaTheme="majorEastAsia" w:hAnsiTheme="majorHAnsi" w:cstheme="majorBidi"/>
      <w:color w:val="4F6228" w:themeColor="accent3" w:themeShade="80"/>
      <w:sz w:val="24"/>
      <w:szCs w:val="24"/>
    </w:rPr>
  </w:style>
  <w:style w:type="paragraph" w:styleId="Heading4">
    <w:name w:val="heading 4"/>
    <w:basedOn w:val="Normal"/>
    <w:next w:val="Normal"/>
    <w:link w:val="Heading4Char"/>
    <w:uiPriority w:val="9"/>
    <w:semiHidden/>
    <w:unhideWhenUsed/>
    <w:qFormat/>
    <w:rsid w:val="00F53C9C"/>
    <w:pPr>
      <w:keepNext/>
      <w:keepLines/>
      <w:spacing w:before="40"/>
      <w:outlineLvl w:val="3"/>
    </w:pPr>
    <w:rPr>
      <w:rFonts w:asciiTheme="majorHAnsi" w:eastAsiaTheme="majorEastAsia" w:hAnsiTheme="majorHAnsi" w:cstheme="majorBidi"/>
      <w:i/>
      <w:iCs/>
      <w:color w:val="4F6228" w:themeColor="accent3" w:themeShade="80"/>
    </w:rPr>
  </w:style>
  <w:style w:type="paragraph" w:styleId="Heading5">
    <w:name w:val="heading 5"/>
    <w:basedOn w:val="Normal"/>
    <w:next w:val="Normal"/>
    <w:link w:val="Heading5Char"/>
    <w:uiPriority w:val="9"/>
    <w:semiHidden/>
    <w:unhideWhenUsed/>
    <w:qFormat/>
    <w:rsid w:val="00F53C9C"/>
    <w:pPr>
      <w:keepNext/>
      <w:keepLines/>
      <w:spacing w:before="40"/>
      <w:outlineLvl w:val="4"/>
    </w:pPr>
    <w:rPr>
      <w:rFonts w:asciiTheme="majorHAnsi" w:eastAsiaTheme="majorEastAsia" w:hAnsiTheme="majorHAnsi" w:cstheme="majorBidi"/>
      <w:b/>
      <w:color w:val="4F6228" w:themeColor="accent3" w:themeShade="80"/>
    </w:rPr>
  </w:style>
  <w:style w:type="paragraph" w:styleId="Heading6">
    <w:name w:val="heading 6"/>
    <w:basedOn w:val="Normal"/>
    <w:next w:val="Normal"/>
    <w:link w:val="Heading6Char"/>
    <w:uiPriority w:val="9"/>
    <w:semiHidden/>
    <w:unhideWhenUsed/>
    <w:qFormat/>
    <w:rsid w:val="00F53C9C"/>
    <w:pPr>
      <w:keepNext/>
      <w:keepLines/>
      <w:spacing w:before="40"/>
      <w:outlineLvl w:val="5"/>
    </w:pPr>
    <w:rPr>
      <w:rFonts w:asciiTheme="majorHAnsi" w:eastAsiaTheme="majorEastAsia" w:hAnsiTheme="majorHAnsi" w:cstheme="majorBidi"/>
      <w:color w:val="984806" w:themeColor="accent6" w:themeShade="80"/>
    </w:rPr>
  </w:style>
  <w:style w:type="paragraph" w:styleId="Heading7">
    <w:name w:val="heading 7"/>
    <w:basedOn w:val="Normal"/>
    <w:next w:val="Normal"/>
    <w:link w:val="Heading7Char"/>
    <w:uiPriority w:val="9"/>
    <w:semiHidden/>
    <w:unhideWhenUsed/>
    <w:qFormat/>
    <w:rsid w:val="00F53C9C"/>
    <w:pPr>
      <w:keepNext/>
      <w:keepLines/>
      <w:spacing w:before="40"/>
      <w:outlineLvl w:val="6"/>
    </w:pPr>
    <w:rPr>
      <w:rFonts w:asciiTheme="majorHAnsi" w:eastAsiaTheme="majorEastAsia" w:hAnsiTheme="majorHAnsi" w:cstheme="majorBidi"/>
      <w:i/>
      <w:iCs/>
      <w:color w:val="984806" w:themeColor="accent6" w:themeShade="80"/>
    </w:rPr>
  </w:style>
  <w:style w:type="paragraph" w:styleId="Heading8">
    <w:name w:val="heading 8"/>
    <w:basedOn w:val="Normal"/>
    <w:next w:val="Normal"/>
    <w:link w:val="Heading8Char"/>
    <w:uiPriority w:val="9"/>
    <w:semiHidden/>
    <w:unhideWhenUsed/>
    <w:qFormat/>
    <w:rsid w:val="00F53C9C"/>
    <w:pPr>
      <w:keepNext/>
      <w:keepLines/>
      <w:spacing w:before="40"/>
      <w:outlineLvl w:val="7"/>
    </w:pPr>
    <w:rPr>
      <w:rFonts w:asciiTheme="majorHAnsi" w:eastAsiaTheme="majorEastAsia" w:hAnsiTheme="majorHAnsi" w:cstheme="majorBidi"/>
      <w:b/>
      <w:color w:val="984806" w:themeColor="accent6" w:themeShade="80"/>
      <w:szCs w:val="21"/>
    </w:rPr>
  </w:style>
  <w:style w:type="paragraph" w:styleId="Heading9">
    <w:name w:val="heading 9"/>
    <w:basedOn w:val="Normal"/>
    <w:next w:val="Normal"/>
    <w:link w:val="Heading9Char"/>
    <w:uiPriority w:val="9"/>
    <w:semiHidden/>
    <w:unhideWhenUsed/>
    <w:qFormat/>
    <w:rsid w:val="00F53C9C"/>
    <w:pPr>
      <w:keepNext/>
      <w:keepLines/>
      <w:spacing w:before="40"/>
      <w:outlineLvl w:val="8"/>
    </w:pPr>
    <w:rPr>
      <w:rFonts w:asciiTheme="majorHAnsi" w:eastAsiaTheme="majorEastAsia" w:hAnsiTheme="majorHAnsi" w:cstheme="majorBidi"/>
      <w:b/>
      <w:i/>
      <w:iCs/>
      <w:color w:val="984806" w:themeColor="accent6" w:themeShade="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FE213D"/>
    <w:pPr>
      <w:tabs>
        <w:tab w:val="left" w:pos="480"/>
        <w:tab w:val="left" w:pos="960"/>
        <w:tab w:val="left" w:pos="1440"/>
        <w:tab w:val="left" w:pos="1920"/>
        <w:tab w:val="left" w:pos="2400"/>
        <w:tab w:val="left" w:pos="2880"/>
        <w:tab w:val="left" w:pos="3360"/>
        <w:tab w:val="left" w:pos="3840"/>
        <w:tab w:val="left" w:pos="4320"/>
      </w:tabs>
      <w:spacing w:line="360" w:lineRule="auto"/>
    </w:pPr>
    <w:rPr>
      <w:rFonts w:ascii="Consolas" w:hAnsi="Consolas"/>
      <w:color w:val="365F91" w:themeColor="accent1" w:themeShade="BF"/>
      <w:szCs w:val="20"/>
    </w:rPr>
  </w:style>
  <w:style w:type="character" w:customStyle="1" w:styleId="MacroTextChar">
    <w:name w:val="Macro Text Char"/>
    <w:basedOn w:val="DefaultParagraphFont"/>
    <w:link w:val="MacroText"/>
    <w:uiPriority w:val="99"/>
    <w:semiHidden/>
    <w:rsid w:val="00FE213D"/>
    <w:rPr>
      <w:rFonts w:ascii="Consolas" w:hAnsi="Consolas"/>
      <w:color w:val="365F91" w:themeColor="accent1" w:themeShade="BF"/>
      <w:szCs w:val="20"/>
    </w:rPr>
  </w:style>
  <w:style w:type="paragraph" w:styleId="Header">
    <w:name w:val="header"/>
    <w:basedOn w:val="Normal"/>
    <w:link w:val="HeaderChar"/>
    <w:uiPriority w:val="99"/>
    <w:unhideWhenUsed/>
    <w:qFormat/>
    <w:rsid w:val="00286992"/>
    <w:rPr>
      <w:spacing w:val="10"/>
      <w:sz w:val="20"/>
    </w:rPr>
  </w:style>
  <w:style w:type="character" w:customStyle="1" w:styleId="Heading3Char">
    <w:name w:val="Heading 3 Char"/>
    <w:basedOn w:val="DefaultParagraphFont"/>
    <w:link w:val="Heading3"/>
    <w:uiPriority w:val="9"/>
    <w:semiHidden/>
    <w:rsid w:val="00C81D06"/>
    <w:rPr>
      <w:rFonts w:asciiTheme="majorHAnsi" w:eastAsiaTheme="majorEastAsia" w:hAnsiTheme="majorHAnsi" w:cstheme="majorBidi"/>
      <w:color w:val="4F6228" w:themeColor="accent3" w:themeShade="80"/>
      <w:sz w:val="24"/>
      <w:szCs w:val="24"/>
    </w:rPr>
  </w:style>
  <w:style w:type="character" w:customStyle="1" w:styleId="HeaderChar">
    <w:name w:val="Header Char"/>
    <w:basedOn w:val="DefaultParagraphFont"/>
    <w:link w:val="Header"/>
    <w:uiPriority w:val="99"/>
    <w:rsid w:val="00286992"/>
    <w:rPr>
      <w:spacing w:val="10"/>
      <w:sz w:val="20"/>
    </w:rPr>
  </w:style>
  <w:style w:type="paragraph" w:styleId="Footer">
    <w:name w:val="footer"/>
    <w:basedOn w:val="Normal"/>
    <w:link w:val="FooterChar"/>
    <w:uiPriority w:val="99"/>
    <w:unhideWhenUsed/>
    <w:qFormat/>
    <w:rsid w:val="0036059C"/>
    <w:rPr>
      <w:sz w:val="20"/>
    </w:rPr>
  </w:style>
  <w:style w:type="character" w:customStyle="1" w:styleId="FooterChar">
    <w:name w:val="Footer Char"/>
    <w:basedOn w:val="DefaultParagraphFont"/>
    <w:link w:val="Footer"/>
    <w:uiPriority w:val="99"/>
    <w:rsid w:val="0036059C"/>
    <w:rPr>
      <w:sz w:val="20"/>
    </w:rPr>
  </w:style>
  <w:style w:type="table" w:styleId="TableGrid">
    <w:name w:val="Table Grid"/>
    <w:basedOn w:val="TableNormal"/>
    <w:uiPriority w:val="39"/>
    <w:rsid w:val="000E19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odolist">
    <w:name w:val="To do list"/>
    <w:basedOn w:val="TableNormal"/>
    <w:uiPriority w:val="99"/>
    <w:rsid w:val="000B1256"/>
    <w:pPr>
      <w:spacing w:before="80" w:after="80"/>
    </w:pPr>
    <w:tblPr>
      <w:tblBorders>
        <w:top w:val="single" w:sz="4" w:space="0" w:color="E36C0A" w:themeColor="accent6" w:themeShade="BF"/>
        <w:left w:val="single" w:sz="4" w:space="0" w:color="E36C0A" w:themeColor="accent6" w:themeShade="BF"/>
        <w:bottom w:val="single" w:sz="4" w:space="0" w:color="E36C0A" w:themeColor="accent6" w:themeShade="BF"/>
        <w:right w:val="single" w:sz="4" w:space="0" w:color="E36C0A" w:themeColor="accent6" w:themeShade="BF"/>
        <w:insideH w:val="single" w:sz="4" w:space="0" w:color="E36C0A" w:themeColor="accent6" w:themeShade="BF"/>
        <w:insideV w:val="single" w:sz="4" w:space="0" w:color="E36C0A" w:themeColor="accent6" w:themeShade="BF"/>
      </w:tblBorders>
      <w:tblCellMar>
        <w:left w:w="72" w:type="dxa"/>
        <w:right w:w="72" w:type="dxa"/>
      </w:tblCellMar>
    </w:tblPr>
    <w:tblStylePr w:type="firstRow">
      <w:pPr>
        <w:wordWrap/>
        <w:spacing w:beforeLines="0" w:before="0" w:beforeAutospacing="0" w:afterLines="0" w:after="0" w:afterAutospacing="0" w:line="240" w:lineRule="auto"/>
        <w:jc w:val="center"/>
      </w:pPr>
      <w:rPr>
        <w:caps/>
        <w:smallCaps w:val="0"/>
        <w:color w:val="4F6228" w:themeColor="accent3" w:themeShade="80"/>
        <w:sz w:val="22"/>
      </w:rPr>
      <w:tblPr/>
      <w:trPr>
        <w:tblHeader/>
      </w:trPr>
      <w:tcPr>
        <w:tcBorders>
          <w:top w:val="nil"/>
          <w:left w:val="nil"/>
          <w:bottom w:val="single" w:sz="4" w:space="0" w:color="E36C0A" w:themeColor="accent6" w:themeShade="BF"/>
          <w:right w:val="nil"/>
          <w:insideH w:val="nil"/>
          <w:insideV w:val="nil"/>
          <w:tl2br w:val="nil"/>
          <w:tr2bl w:val="nil"/>
        </w:tcBorders>
        <w:tcMar>
          <w:top w:w="0" w:type="nil"/>
          <w:left w:w="72" w:type="dxa"/>
          <w:bottom w:w="144" w:type="dxa"/>
          <w:right w:w="72" w:type="dxa"/>
        </w:tcMar>
        <w:vAlign w:val="bottom"/>
      </w:tcPr>
    </w:tblStylePr>
  </w:style>
  <w:style w:type="paragraph" w:styleId="Subtitle">
    <w:name w:val="Subtitle"/>
    <w:basedOn w:val="Normal"/>
    <w:link w:val="SubtitleChar"/>
    <w:uiPriority w:val="11"/>
    <w:semiHidden/>
    <w:unhideWhenUsed/>
    <w:qFormat/>
    <w:rsid w:val="000E1932"/>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0E1932"/>
    <w:rPr>
      <w:rFonts w:eastAsiaTheme="minorEastAsia"/>
      <w:color w:val="5A5A5A" w:themeColor="text1" w:themeTint="A5"/>
    </w:rPr>
  </w:style>
  <w:style w:type="paragraph" w:styleId="BalloonText">
    <w:name w:val="Balloon Text"/>
    <w:basedOn w:val="Normal"/>
    <w:link w:val="BalloonTextChar"/>
    <w:uiPriority w:val="99"/>
    <w:semiHidden/>
    <w:unhideWhenUsed/>
    <w:rsid w:val="00C81D06"/>
    <w:rPr>
      <w:rFonts w:ascii="Segoe UI" w:hAnsi="Segoe UI" w:cs="Segoe UI"/>
      <w:szCs w:val="18"/>
    </w:rPr>
  </w:style>
  <w:style w:type="character" w:customStyle="1" w:styleId="Heading1Char">
    <w:name w:val="Heading 1 Char"/>
    <w:basedOn w:val="DefaultParagraphFont"/>
    <w:link w:val="Heading1"/>
    <w:uiPriority w:val="9"/>
    <w:rsid w:val="000E1932"/>
    <w:rPr>
      <w:rFonts w:asciiTheme="majorHAnsi" w:eastAsiaTheme="majorEastAsia" w:hAnsiTheme="majorHAnsi" w:cstheme="majorBidi"/>
      <w:caps/>
      <w:color w:val="4F6228" w:themeColor="accent3" w:themeShade="80"/>
      <w:szCs w:val="32"/>
    </w:rPr>
  </w:style>
  <w:style w:type="character" w:customStyle="1" w:styleId="BalloonTextChar">
    <w:name w:val="Balloon Text Char"/>
    <w:basedOn w:val="DefaultParagraphFont"/>
    <w:link w:val="BalloonText"/>
    <w:uiPriority w:val="99"/>
    <w:semiHidden/>
    <w:rsid w:val="00C81D06"/>
    <w:rPr>
      <w:rFonts w:ascii="Segoe UI" w:hAnsi="Segoe UI" w:cs="Segoe UI"/>
      <w:szCs w:val="18"/>
    </w:rPr>
  </w:style>
  <w:style w:type="character" w:customStyle="1" w:styleId="Heading2Char">
    <w:name w:val="Heading 2 Char"/>
    <w:basedOn w:val="DefaultParagraphFont"/>
    <w:link w:val="Heading2"/>
    <w:uiPriority w:val="9"/>
    <w:rsid w:val="003A793C"/>
    <w:rPr>
      <w:rFonts w:asciiTheme="majorHAnsi" w:eastAsia="Times New Roman" w:hAnsiTheme="majorHAnsi" w:cs="Arial"/>
      <w:b/>
      <w:bCs/>
      <w:iCs/>
      <w:caps/>
      <w:color w:val="984806" w:themeColor="accent6" w:themeShade="80"/>
      <w:spacing w:val="30"/>
      <w:sz w:val="28"/>
      <w:szCs w:val="28"/>
    </w:rPr>
  </w:style>
  <w:style w:type="character" w:customStyle="1" w:styleId="Heading4Char">
    <w:name w:val="Heading 4 Char"/>
    <w:basedOn w:val="DefaultParagraphFont"/>
    <w:link w:val="Heading4"/>
    <w:uiPriority w:val="9"/>
    <w:semiHidden/>
    <w:rsid w:val="00C81D06"/>
    <w:rPr>
      <w:rFonts w:asciiTheme="majorHAnsi" w:eastAsiaTheme="majorEastAsia" w:hAnsiTheme="majorHAnsi" w:cstheme="majorBidi"/>
      <w:i/>
      <w:iCs/>
      <w:color w:val="4F6228" w:themeColor="accent3" w:themeShade="80"/>
    </w:rPr>
  </w:style>
  <w:style w:type="character" w:customStyle="1" w:styleId="Heading5Char">
    <w:name w:val="Heading 5 Char"/>
    <w:basedOn w:val="DefaultParagraphFont"/>
    <w:link w:val="Heading5"/>
    <w:uiPriority w:val="9"/>
    <w:semiHidden/>
    <w:rsid w:val="00C81D06"/>
    <w:rPr>
      <w:rFonts w:asciiTheme="majorHAnsi" w:eastAsiaTheme="majorEastAsia" w:hAnsiTheme="majorHAnsi" w:cstheme="majorBidi"/>
      <w:b/>
      <w:color w:val="4F6228" w:themeColor="accent3" w:themeShade="80"/>
    </w:rPr>
  </w:style>
  <w:style w:type="character" w:customStyle="1" w:styleId="Heading6Char">
    <w:name w:val="Heading 6 Char"/>
    <w:basedOn w:val="DefaultParagraphFont"/>
    <w:link w:val="Heading6"/>
    <w:uiPriority w:val="9"/>
    <w:semiHidden/>
    <w:rsid w:val="00C81D06"/>
    <w:rPr>
      <w:rFonts w:asciiTheme="majorHAnsi" w:eastAsiaTheme="majorEastAsia" w:hAnsiTheme="majorHAnsi" w:cstheme="majorBidi"/>
      <w:color w:val="984806" w:themeColor="accent6" w:themeShade="80"/>
    </w:rPr>
  </w:style>
  <w:style w:type="character" w:customStyle="1" w:styleId="Heading7Char">
    <w:name w:val="Heading 7 Char"/>
    <w:basedOn w:val="DefaultParagraphFont"/>
    <w:link w:val="Heading7"/>
    <w:uiPriority w:val="9"/>
    <w:semiHidden/>
    <w:rsid w:val="00C81D06"/>
    <w:rPr>
      <w:rFonts w:asciiTheme="majorHAnsi" w:eastAsiaTheme="majorEastAsia" w:hAnsiTheme="majorHAnsi" w:cstheme="majorBidi"/>
      <w:i/>
      <w:iCs/>
      <w:color w:val="984806" w:themeColor="accent6" w:themeShade="80"/>
    </w:rPr>
  </w:style>
  <w:style w:type="character" w:customStyle="1" w:styleId="Heading8Char">
    <w:name w:val="Heading 8 Char"/>
    <w:basedOn w:val="DefaultParagraphFont"/>
    <w:link w:val="Heading8"/>
    <w:uiPriority w:val="9"/>
    <w:semiHidden/>
    <w:rsid w:val="00C81D06"/>
    <w:rPr>
      <w:rFonts w:asciiTheme="majorHAnsi" w:eastAsiaTheme="majorEastAsia" w:hAnsiTheme="majorHAnsi" w:cstheme="majorBidi"/>
      <w:b/>
      <w:color w:val="984806" w:themeColor="accent6" w:themeShade="80"/>
      <w:szCs w:val="21"/>
    </w:rPr>
  </w:style>
  <w:style w:type="character" w:customStyle="1" w:styleId="Heading9Char">
    <w:name w:val="Heading 9 Char"/>
    <w:basedOn w:val="DefaultParagraphFont"/>
    <w:link w:val="Heading9"/>
    <w:uiPriority w:val="9"/>
    <w:semiHidden/>
    <w:rsid w:val="00C81D06"/>
    <w:rPr>
      <w:rFonts w:asciiTheme="majorHAnsi" w:eastAsiaTheme="majorEastAsia" w:hAnsiTheme="majorHAnsi" w:cstheme="majorBidi"/>
      <w:b/>
      <w:i/>
      <w:iCs/>
      <w:color w:val="984806" w:themeColor="accent6" w:themeShade="80"/>
      <w:szCs w:val="21"/>
    </w:rPr>
  </w:style>
  <w:style w:type="paragraph" w:styleId="Caption">
    <w:name w:val="caption"/>
    <w:basedOn w:val="Normal"/>
    <w:next w:val="Normal"/>
    <w:uiPriority w:val="35"/>
    <w:semiHidden/>
    <w:unhideWhenUsed/>
    <w:qFormat/>
    <w:rsid w:val="00C81D06"/>
    <w:pPr>
      <w:spacing w:after="200"/>
    </w:pPr>
    <w:rPr>
      <w:i/>
      <w:iCs/>
      <w:color w:val="1F497D" w:themeColor="text2"/>
      <w:szCs w:val="18"/>
    </w:rPr>
  </w:style>
  <w:style w:type="paragraph" w:styleId="TOCHeading">
    <w:name w:val="TOC Heading"/>
    <w:basedOn w:val="Heading1"/>
    <w:next w:val="Normal"/>
    <w:uiPriority w:val="39"/>
    <w:semiHidden/>
    <w:unhideWhenUsed/>
    <w:qFormat/>
    <w:rsid w:val="00C81D06"/>
    <w:pPr>
      <w:outlineLvl w:val="9"/>
    </w:pPr>
    <w:rPr>
      <w:caps w:val="0"/>
    </w:rPr>
  </w:style>
  <w:style w:type="paragraph" w:styleId="BodyText3">
    <w:name w:val="Body Text 3"/>
    <w:basedOn w:val="Normal"/>
    <w:link w:val="BodyText3Char"/>
    <w:uiPriority w:val="99"/>
    <w:semiHidden/>
    <w:unhideWhenUsed/>
    <w:rsid w:val="00C81D06"/>
    <w:pPr>
      <w:spacing w:after="120"/>
    </w:pPr>
    <w:rPr>
      <w:szCs w:val="16"/>
    </w:rPr>
  </w:style>
  <w:style w:type="character" w:customStyle="1" w:styleId="BodyText3Char">
    <w:name w:val="Body Text 3 Char"/>
    <w:basedOn w:val="DefaultParagraphFont"/>
    <w:link w:val="BodyText3"/>
    <w:uiPriority w:val="99"/>
    <w:semiHidden/>
    <w:rsid w:val="00C81D06"/>
    <w:rPr>
      <w:szCs w:val="16"/>
    </w:rPr>
  </w:style>
  <w:style w:type="paragraph" w:styleId="BodyTextIndent3">
    <w:name w:val="Body Text Indent 3"/>
    <w:basedOn w:val="Normal"/>
    <w:link w:val="BodyTextIndent3Char"/>
    <w:uiPriority w:val="99"/>
    <w:semiHidden/>
    <w:unhideWhenUsed/>
    <w:rsid w:val="00C81D06"/>
    <w:pPr>
      <w:spacing w:after="120"/>
      <w:ind w:left="360"/>
    </w:pPr>
    <w:rPr>
      <w:szCs w:val="16"/>
    </w:rPr>
  </w:style>
  <w:style w:type="character" w:customStyle="1" w:styleId="BodyTextIndent3Char">
    <w:name w:val="Body Text Indent 3 Char"/>
    <w:basedOn w:val="DefaultParagraphFont"/>
    <w:link w:val="BodyTextIndent3"/>
    <w:uiPriority w:val="99"/>
    <w:semiHidden/>
    <w:rsid w:val="00C81D06"/>
    <w:rPr>
      <w:szCs w:val="16"/>
    </w:rPr>
  </w:style>
  <w:style w:type="character" w:styleId="CommentReference">
    <w:name w:val="annotation reference"/>
    <w:basedOn w:val="DefaultParagraphFont"/>
    <w:uiPriority w:val="99"/>
    <w:semiHidden/>
    <w:unhideWhenUsed/>
    <w:rsid w:val="00C81D06"/>
    <w:rPr>
      <w:sz w:val="22"/>
      <w:szCs w:val="16"/>
    </w:rPr>
  </w:style>
  <w:style w:type="paragraph" w:styleId="CommentText">
    <w:name w:val="annotation text"/>
    <w:basedOn w:val="Normal"/>
    <w:link w:val="CommentTextChar"/>
    <w:uiPriority w:val="99"/>
    <w:semiHidden/>
    <w:unhideWhenUsed/>
    <w:rsid w:val="00C81D06"/>
    <w:rPr>
      <w:szCs w:val="20"/>
    </w:rPr>
  </w:style>
  <w:style w:type="character" w:customStyle="1" w:styleId="CommentTextChar">
    <w:name w:val="Comment Text Char"/>
    <w:basedOn w:val="DefaultParagraphFont"/>
    <w:link w:val="CommentText"/>
    <w:uiPriority w:val="99"/>
    <w:semiHidden/>
    <w:rsid w:val="00C81D06"/>
    <w:rPr>
      <w:szCs w:val="20"/>
    </w:rPr>
  </w:style>
  <w:style w:type="paragraph" w:styleId="CommentSubject">
    <w:name w:val="annotation subject"/>
    <w:basedOn w:val="CommentText"/>
    <w:next w:val="CommentText"/>
    <w:link w:val="CommentSubjectChar"/>
    <w:uiPriority w:val="99"/>
    <w:semiHidden/>
    <w:unhideWhenUsed/>
    <w:rsid w:val="00C81D06"/>
    <w:rPr>
      <w:b/>
      <w:bCs/>
    </w:rPr>
  </w:style>
  <w:style w:type="character" w:customStyle="1" w:styleId="CommentSubjectChar">
    <w:name w:val="Comment Subject Char"/>
    <w:basedOn w:val="CommentTextChar"/>
    <w:link w:val="CommentSubject"/>
    <w:uiPriority w:val="99"/>
    <w:semiHidden/>
    <w:rsid w:val="00C81D06"/>
    <w:rPr>
      <w:b/>
      <w:bCs/>
      <w:szCs w:val="20"/>
    </w:rPr>
  </w:style>
  <w:style w:type="paragraph" w:styleId="DocumentMap">
    <w:name w:val="Document Map"/>
    <w:basedOn w:val="Normal"/>
    <w:link w:val="DocumentMapChar"/>
    <w:uiPriority w:val="99"/>
    <w:semiHidden/>
    <w:unhideWhenUsed/>
    <w:rsid w:val="00C81D06"/>
    <w:rPr>
      <w:rFonts w:ascii="Segoe UI" w:hAnsi="Segoe UI" w:cs="Segoe UI"/>
      <w:szCs w:val="16"/>
    </w:rPr>
  </w:style>
  <w:style w:type="character" w:customStyle="1" w:styleId="DocumentMapChar">
    <w:name w:val="Document Map Char"/>
    <w:basedOn w:val="DefaultParagraphFont"/>
    <w:link w:val="DocumentMap"/>
    <w:uiPriority w:val="99"/>
    <w:semiHidden/>
    <w:rsid w:val="00C81D06"/>
    <w:rPr>
      <w:rFonts w:ascii="Segoe UI" w:hAnsi="Segoe UI" w:cs="Segoe UI"/>
      <w:szCs w:val="16"/>
    </w:rPr>
  </w:style>
  <w:style w:type="paragraph" w:styleId="EndnoteText">
    <w:name w:val="endnote text"/>
    <w:basedOn w:val="Normal"/>
    <w:link w:val="EndnoteTextChar"/>
    <w:uiPriority w:val="99"/>
    <w:semiHidden/>
    <w:unhideWhenUsed/>
    <w:rsid w:val="00C81D06"/>
    <w:rPr>
      <w:szCs w:val="20"/>
    </w:rPr>
  </w:style>
  <w:style w:type="character" w:customStyle="1" w:styleId="EndnoteTextChar">
    <w:name w:val="Endnote Text Char"/>
    <w:basedOn w:val="DefaultParagraphFont"/>
    <w:link w:val="EndnoteText"/>
    <w:uiPriority w:val="99"/>
    <w:semiHidden/>
    <w:rsid w:val="00C81D06"/>
    <w:rPr>
      <w:szCs w:val="20"/>
    </w:rPr>
  </w:style>
  <w:style w:type="paragraph" w:styleId="EnvelopeReturn">
    <w:name w:val="envelope return"/>
    <w:basedOn w:val="Normal"/>
    <w:uiPriority w:val="99"/>
    <w:semiHidden/>
    <w:unhideWhenUsed/>
    <w:rsid w:val="00C81D06"/>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C81D06"/>
    <w:rPr>
      <w:szCs w:val="20"/>
    </w:rPr>
  </w:style>
  <w:style w:type="character" w:customStyle="1" w:styleId="FootnoteTextChar">
    <w:name w:val="Footnote Text Char"/>
    <w:basedOn w:val="DefaultParagraphFont"/>
    <w:link w:val="FootnoteText"/>
    <w:uiPriority w:val="99"/>
    <w:semiHidden/>
    <w:rsid w:val="00C81D06"/>
    <w:rPr>
      <w:szCs w:val="20"/>
    </w:rPr>
  </w:style>
  <w:style w:type="character" w:styleId="HTMLCode">
    <w:name w:val="HTML Code"/>
    <w:basedOn w:val="DefaultParagraphFont"/>
    <w:uiPriority w:val="99"/>
    <w:semiHidden/>
    <w:unhideWhenUsed/>
    <w:rsid w:val="00C81D06"/>
    <w:rPr>
      <w:rFonts w:ascii="Consolas" w:hAnsi="Consolas"/>
      <w:sz w:val="22"/>
      <w:szCs w:val="20"/>
    </w:rPr>
  </w:style>
  <w:style w:type="character" w:styleId="HTMLKeyboard">
    <w:name w:val="HTML Keyboard"/>
    <w:basedOn w:val="DefaultParagraphFont"/>
    <w:uiPriority w:val="99"/>
    <w:semiHidden/>
    <w:unhideWhenUsed/>
    <w:rsid w:val="00C81D06"/>
    <w:rPr>
      <w:rFonts w:ascii="Consolas" w:hAnsi="Consolas"/>
      <w:sz w:val="22"/>
      <w:szCs w:val="20"/>
    </w:rPr>
  </w:style>
  <w:style w:type="character" w:styleId="HTMLTypewriter">
    <w:name w:val="HTML Typewriter"/>
    <w:basedOn w:val="DefaultParagraphFont"/>
    <w:uiPriority w:val="99"/>
    <w:semiHidden/>
    <w:unhideWhenUsed/>
    <w:rsid w:val="00C81D06"/>
    <w:rPr>
      <w:rFonts w:ascii="Consolas" w:hAnsi="Consolas"/>
      <w:sz w:val="22"/>
      <w:szCs w:val="20"/>
    </w:rPr>
  </w:style>
  <w:style w:type="paragraph" w:styleId="HTMLPreformatted">
    <w:name w:val="HTML Preformatted"/>
    <w:basedOn w:val="Normal"/>
    <w:link w:val="HTMLPreformattedChar"/>
    <w:uiPriority w:val="99"/>
    <w:semiHidden/>
    <w:unhideWhenUsed/>
    <w:rsid w:val="00C81D06"/>
    <w:rPr>
      <w:rFonts w:ascii="Consolas" w:hAnsi="Consolas"/>
      <w:szCs w:val="20"/>
    </w:rPr>
  </w:style>
  <w:style w:type="character" w:customStyle="1" w:styleId="HTMLPreformattedChar">
    <w:name w:val="HTML Preformatted Char"/>
    <w:basedOn w:val="DefaultParagraphFont"/>
    <w:link w:val="HTMLPreformatted"/>
    <w:uiPriority w:val="99"/>
    <w:semiHidden/>
    <w:rsid w:val="00C81D06"/>
    <w:rPr>
      <w:rFonts w:ascii="Consolas" w:hAnsi="Consolas"/>
      <w:szCs w:val="20"/>
    </w:rPr>
  </w:style>
  <w:style w:type="paragraph" w:styleId="PlainText">
    <w:name w:val="Plain Text"/>
    <w:basedOn w:val="Normal"/>
    <w:link w:val="PlainTextChar"/>
    <w:uiPriority w:val="99"/>
    <w:semiHidden/>
    <w:unhideWhenUsed/>
    <w:rsid w:val="00C81D06"/>
    <w:rPr>
      <w:rFonts w:ascii="Consolas" w:hAnsi="Consolas"/>
      <w:szCs w:val="21"/>
    </w:rPr>
  </w:style>
  <w:style w:type="character" w:customStyle="1" w:styleId="PlainTextChar">
    <w:name w:val="Plain Text Char"/>
    <w:basedOn w:val="DefaultParagraphFont"/>
    <w:link w:val="PlainText"/>
    <w:uiPriority w:val="99"/>
    <w:semiHidden/>
    <w:rsid w:val="00C81D06"/>
    <w:rPr>
      <w:rFonts w:ascii="Consolas" w:hAnsi="Consolas"/>
      <w:szCs w:val="21"/>
    </w:rPr>
  </w:style>
  <w:style w:type="table" w:styleId="GridTable1Light-Accent3">
    <w:name w:val="Grid Table 1 Light Accent 3"/>
    <w:basedOn w:val="TableNormal"/>
    <w:uiPriority w:val="46"/>
    <w:rsid w:val="0036059C"/>
    <w:tblPr>
      <w:tblStyleRowBandSize w:val="1"/>
      <w:tblStyleColBandSize w:val="1"/>
      <w:tblBorders>
        <w:top w:val="single" w:sz="48" w:space="0" w:color="C2D69B" w:themeColor="accent3" w:themeTint="99"/>
        <w:bottom w:val="single" w:sz="48" w:space="0" w:color="C2D69B" w:themeColor="accent3" w:themeTint="99"/>
      </w:tblBorders>
      <w:tblCellMar>
        <w:top w:w="216" w:type="dxa"/>
        <w:left w:w="360" w:type="dxa"/>
        <w:bottom w:w="216" w:type="dxa"/>
        <w:right w:w="360" w:type="dxa"/>
      </w:tblCellMar>
    </w:tblPr>
    <w:tcPr>
      <w:shd w:val="clear" w:color="auto" w:fill="EAF1DD" w:themeFill="accent3" w:themeFillTint="33"/>
    </w:tcPr>
    <w:tblStylePr w:type="firstRow">
      <w:rPr>
        <w:b w:val="0"/>
        <w:bCs/>
        <w:i w:val="0"/>
      </w:rPr>
      <w:tblPr/>
      <w:tcPr>
        <w:tcBorders>
          <w:top w:val="single" w:sz="48" w:space="0" w:color="C2D69B" w:themeColor="accent3" w:themeTint="99"/>
          <w:left w:val="nil"/>
          <w:bottom w:val="nil"/>
          <w:right w:val="nil"/>
          <w:insideH w:val="nil"/>
          <w:insideV w:val="nil"/>
          <w:tl2br w:val="nil"/>
          <w:tr2bl w:val="nil"/>
        </w:tcBorders>
        <w:shd w:val="clear" w:color="auto" w:fill="EAF1DD" w:themeFill="accent3" w:themeFillTint="33"/>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E4EEA"/>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4E4EEA"/>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IntenseReference">
    <w:name w:val="Intense Reference"/>
    <w:basedOn w:val="DefaultParagraphFont"/>
    <w:uiPriority w:val="32"/>
    <w:semiHidden/>
    <w:unhideWhenUsed/>
    <w:qFormat/>
    <w:rsid w:val="00C6319D"/>
    <w:rPr>
      <w:b/>
      <w:bCs/>
      <w:caps w:val="0"/>
      <w:smallCaps/>
      <w:color w:val="244061" w:themeColor="accent1" w:themeShade="80"/>
      <w:spacing w:val="5"/>
    </w:rPr>
  </w:style>
  <w:style w:type="character" w:styleId="IntenseEmphasis">
    <w:name w:val="Intense Emphasis"/>
    <w:basedOn w:val="DefaultParagraphFont"/>
    <w:uiPriority w:val="21"/>
    <w:semiHidden/>
    <w:unhideWhenUsed/>
    <w:qFormat/>
    <w:rsid w:val="00C6319D"/>
    <w:rPr>
      <w:i/>
      <w:iCs/>
      <w:color w:val="244061" w:themeColor="accent1" w:themeShade="80"/>
    </w:rPr>
  </w:style>
  <w:style w:type="paragraph" w:styleId="IntenseQuote">
    <w:name w:val="Intense Quote"/>
    <w:basedOn w:val="Normal"/>
    <w:next w:val="Normal"/>
    <w:link w:val="IntenseQuoteChar"/>
    <w:uiPriority w:val="30"/>
    <w:semiHidden/>
    <w:unhideWhenUsed/>
    <w:qFormat/>
    <w:rsid w:val="00C6319D"/>
    <w:pPr>
      <w:pBdr>
        <w:top w:val="single" w:sz="4" w:space="10" w:color="244061" w:themeColor="accent1" w:themeShade="80"/>
        <w:bottom w:val="single" w:sz="4" w:space="10" w:color="244061" w:themeColor="accent1" w:themeShade="80"/>
      </w:pBdr>
      <w:spacing w:before="360" w:after="360"/>
      <w:ind w:left="864" w:right="864"/>
      <w:jc w:val="center"/>
    </w:pPr>
    <w:rPr>
      <w:i/>
      <w:iCs/>
      <w:color w:val="244061" w:themeColor="accent1" w:themeShade="80"/>
    </w:rPr>
  </w:style>
  <w:style w:type="character" w:customStyle="1" w:styleId="IntenseQuoteChar">
    <w:name w:val="Intense Quote Char"/>
    <w:basedOn w:val="DefaultParagraphFont"/>
    <w:link w:val="IntenseQuote"/>
    <w:uiPriority w:val="30"/>
    <w:semiHidden/>
    <w:rsid w:val="00C6319D"/>
    <w:rPr>
      <w:i/>
      <w:iCs/>
      <w:color w:val="244061" w:themeColor="accent1" w:themeShade="80"/>
    </w:rPr>
  </w:style>
  <w:style w:type="paragraph" w:styleId="BlockText">
    <w:name w:val="Block Text"/>
    <w:basedOn w:val="Normal"/>
    <w:uiPriority w:val="99"/>
    <w:semiHidden/>
    <w:unhideWhenUsed/>
    <w:rsid w:val="00C6319D"/>
    <w:pPr>
      <w:pBdr>
        <w:top w:val="single" w:sz="2" w:space="10" w:color="244061" w:themeColor="accent1" w:themeShade="80"/>
        <w:left w:val="single" w:sz="2" w:space="10" w:color="244061" w:themeColor="accent1" w:themeShade="80"/>
        <w:bottom w:val="single" w:sz="2" w:space="10" w:color="244061" w:themeColor="accent1" w:themeShade="80"/>
        <w:right w:val="single" w:sz="2" w:space="10" w:color="244061" w:themeColor="accent1" w:themeShade="80"/>
      </w:pBdr>
      <w:ind w:left="1152" w:right="1152"/>
    </w:pPr>
    <w:rPr>
      <w:rFonts w:eastAsiaTheme="minorEastAsia"/>
      <w:i/>
      <w:iCs/>
      <w:color w:val="244061" w:themeColor="accent1" w:themeShade="80"/>
    </w:rPr>
  </w:style>
  <w:style w:type="character" w:styleId="PlaceholderText">
    <w:name w:val="Placeholder Text"/>
    <w:basedOn w:val="DefaultParagraphFont"/>
    <w:uiPriority w:val="99"/>
    <w:semiHidden/>
    <w:rsid w:val="00415776"/>
    <w:rPr>
      <w:color w:val="595959" w:themeColor="text1" w:themeTint="A6"/>
    </w:rPr>
  </w:style>
  <w:style w:type="table" w:styleId="GridTable1Light-Accent6">
    <w:name w:val="Grid Table 1 Light Accent 6"/>
    <w:basedOn w:val="TableNormal"/>
    <w:uiPriority w:val="46"/>
    <w:rsid w:val="0036059C"/>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
    <w:qFormat/>
    <w:rsid w:val="00286992"/>
    <w:pPr>
      <w:pBdr>
        <w:top w:val="single" w:sz="48" w:space="1" w:color="FABF8F" w:themeColor="accent6" w:themeTint="99"/>
        <w:bottom w:val="single" w:sz="48" w:space="1" w:color="FABF8F" w:themeColor="accent6" w:themeTint="99"/>
      </w:pBdr>
      <w:shd w:val="clear" w:color="auto" w:fill="FDE9D9" w:themeFill="accent6" w:themeFillTint="33"/>
      <w:contextualSpacing/>
      <w:jc w:val="center"/>
    </w:pPr>
    <w:rPr>
      <w:rFonts w:eastAsiaTheme="majorEastAsia" w:cstheme="majorBidi"/>
      <w:caps/>
      <w:color w:val="4F6228" w:themeColor="accent3" w:themeShade="80"/>
      <w:spacing w:val="10"/>
      <w:kern w:val="28"/>
      <w:sz w:val="96"/>
      <w:szCs w:val="56"/>
    </w:rPr>
  </w:style>
  <w:style w:type="character" w:customStyle="1" w:styleId="TitleChar">
    <w:name w:val="Title Char"/>
    <w:basedOn w:val="DefaultParagraphFont"/>
    <w:link w:val="Title"/>
    <w:uiPriority w:val="1"/>
    <w:rsid w:val="00286992"/>
    <w:rPr>
      <w:rFonts w:eastAsiaTheme="majorEastAsia" w:cstheme="majorBidi"/>
      <w:caps/>
      <w:color w:val="4F6228" w:themeColor="accent3" w:themeShade="80"/>
      <w:spacing w:val="10"/>
      <w:kern w:val="28"/>
      <w:sz w:val="96"/>
      <w:szCs w:val="56"/>
      <w:shd w:val="clear" w:color="auto" w:fill="FDE9D9" w:themeFill="accent6" w:themeFillTint="33"/>
    </w:rPr>
  </w:style>
  <w:style w:type="table" w:styleId="GridTable1Light-Accent5">
    <w:name w:val="Grid Table 1 Light Accent 5"/>
    <w:basedOn w:val="TableNormal"/>
    <w:uiPriority w:val="46"/>
    <w:rsid w:val="00620472"/>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6204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kil\AppData\Roaming\Microsoft\Templates\Simple%20to%20do%20li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BCB057090E4E3CA41D40059837C341"/>
        <w:category>
          <w:name w:val="General"/>
          <w:gallery w:val="placeholder"/>
        </w:category>
        <w:types>
          <w:type w:val="bbPlcHdr"/>
        </w:types>
        <w:behaviors>
          <w:behavior w:val="content"/>
        </w:behaviors>
        <w:guid w:val="{9BDF0703-3D7A-4760-9B2C-FBB076C702B3}"/>
      </w:docPartPr>
      <w:docPartBody>
        <w:p w:rsidR="00000000" w:rsidRDefault="00394232">
          <w:pPr>
            <w:pStyle w:val="0DBCB057090E4E3CA41D40059837C341"/>
          </w:pPr>
          <w:r>
            <w:t>Done</w:t>
          </w:r>
        </w:p>
      </w:docPartBody>
    </w:docPart>
    <w:docPart>
      <w:docPartPr>
        <w:name w:val="D7C7643916BC4450BB13E38FA490B98E"/>
        <w:category>
          <w:name w:val="General"/>
          <w:gallery w:val="placeholder"/>
        </w:category>
        <w:types>
          <w:type w:val="bbPlcHdr"/>
        </w:types>
        <w:behaviors>
          <w:behavior w:val="content"/>
        </w:behaviors>
        <w:guid w:val="{302852D5-BC19-44F1-8814-632996EAF172}"/>
      </w:docPartPr>
      <w:docPartBody>
        <w:p w:rsidR="00000000" w:rsidRDefault="00394232">
          <w:pPr>
            <w:pStyle w:val="D7C7643916BC4450BB13E38FA490B98E"/>
          </w:pPr>
          <w:r w:rsidRPr="0036059C">
            <w:t>To get started right away, just tap any placeholder text (such as this) and sta</w:t>
          </w:r>
          <w:r w:rsidRPr="0036059C">
            <w:t>rt typing to replace it with your own.</w:t>
          </w:r>
        </w:p>
      </w:docPartBody>
    </w:docPart>
    <w:docPart>
      <w:docPartPr>
        <w:name w:val="C23C26924A90471D8144C518C113AC37"/>
        <w:category>
          <w:name w:val="General"/>
          <w:gallery w:val="placeholder"/>
        </w:category>
        <w:types>
          <w:type w:val="bbPlcHdr"/>
        </w:types>
        <w:behaviors>
          <w:behavior w:val="content"/>
        </w:behaviors>
        <w:guid w:val="{5E4045BE-9361-4499-A106-F784D9742719}"/>
      </w:docPartPr>
      <w:docPartBody>
        <w:p w:rsidR="00000000" w:rsidRDefault="00394232">
          <w:pPr>
            <w:pStyle w:val="C23C26924A90471D8144C518C113AC37"/>
          </w:pPr>
          <w:r>
            <w:t>Notes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232"/>
    <w:rsid w:val="00394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1BAB6CE7864091A2B8ABD89115C582">
    <w:name w:val="DA1BAB6CE7864091A2B8ABD89115C582"/>
  </w:style>
  <w:style w:type="paragraph" w:customStyle="1" w:styleId="BDA00EB1B9184AC1A333B7419F2B8123">
    <w:name w:val="BDA00EB1B9184AC1A333B7419F2B8123"/>
  </w:style>
  <w:style w:type="paragraph" w:customStyle="1" w:styleId="02D930E6AC66447A9815A5EC04892F7C">
    <w:name w:val="02D930E6AC66447A9815A5EC04892F7C"/>
  </w:style>
  <w:style w:type="paragraph" w:customStyle="1" w:styleId="73F44C4F5CD5494C95683E0454E09F29">
    <w:name w:val="73F44C4F5CD5494C95683E0454E09F29"/>
  </w:style>
  <w:style w:type="paragraph" w:customStyle="1" w:styleId="81434A56777149EBB06ED1A76F60AC5B">
    <w:name w:val="81434A56777149EBB06ED1A76F60AC5B"/>
  </w:style>
  <w:style w:type="paragraph" w:customStyle="1" w:styleId="9270B1AA03D843BB811014A96389D468">
    <w:name w:val="9270B1AA03D843BB811014A96389D468"/>
  </w:style>
  <w:style w:type="paragraph" w:customStyle="1" w:styleId="7DCF778926924BE0AABAADFD0117FFB2">
    <w:name w:val="7DCF778926924BE0AABAADFD0117FFB2"/>
  </w:style>
  <w:style w:type="paragraph" w:customStyle="1" w:styleId="93073626FA3C418BAD37AC1F2905748C">
    <w:name w:val="93073626FA3C418BAD37AC1F2905748C"/>
  </w:style>
  <w:style w:type="paragraph" w:customStyle="1" w:styleId="11A26BAB62A4400590A11F351686AC67">
    <w:name w:val="11A26BAB62A4400590A11F351686AC67"/>
  </w:style>
  <w:style w:type="paragraph" w:customStyle="1" w:styleId="C5C0B7B29B96446EBC02A223CDBF7120">
    <w:name w:val="C5C0B7B29B96446EBC02A223CDBF7120"/>
  </w:style>
  <w:style w:type="paragraph" w:customStyle="1" w:styleId="525E26C838064607BB7F4712AD910334">
    <w:name w:val="525E26C838064607BB7F4712AD910334"/>
  </w:style>
  <w:style w:type="paragraph" w:customStyle="1" w:styleId="965894F75C564D8981C05A50C04C526A">
    <w:name w:val="965894F75C564D8981C05A50C04C526A"/>
  </w:style>
  <w:style w:type="paragraph" w:customStyle="1" w:styleId="CE88069539F549378ECE848735F45155">
    <w:name w:val="CE88069539F549378ECE848735F45155"/>
  </w:style>
  <w:style w:type="paragraph" w:customStyle="1" w:styleId="B95AA552CF324E5499FF20D796D68D99">
    <w:name w:val="B95AA552CF324E5499FF20D796D68D99"/>
  </w:style>
  <w:style w:type="paragraph" w:customStyle="1" w:styleId="4BE04E925A464D009B83051ECD144526">
    <w:name w:val="4BE04E925A464D009B83051ECD144526"/>
  </w:style>
  <w:style w:type="paragraph" w:customStyle="1" w:styleId="6F76377A1DAC4433A0DFDFBAFE7B4646">
    <w:name w:val="6F76377A1DAC4433A0DFDFBAFE7B4646"/>
  </w:style>
  <w:style w:type="paragraph" w:customStyle="1" w:styleId="F9F8CF16AD1E4175B1622FF966326D71">
    <w:name w:val="F9F8CF16AD1E4175B1622FF966326D71"/>
  </w:style>
  <w:style w:type="paragraph" w:customStyle="1" w:styleId="7BA801B62F4E445E8EA0CEC7A4C9FC5E">
    <w:name w:val="7BA801B62F4E445E8EA0CEC7A4C9FC5E"/>
  </w:style>
  <w:style w:type="paragraph" w:customStyle="1" w:styleId="5AB3C3ECB40243E29826A13F3DD201B1">
    <w:name w:val="5AB3C3ECB40243E29826A13F3DD201B1"/>
  </w:style>
  <w:style w:type="paragraph" w:customStyle="1" w:styleId="4413B8F3B423480AB70A45B5CAE89A54">
    <w:name w:val="4413B8F3B423480AB70A45B5CAE89A54"/>
  </w:style>
  <w:style w:type="paragraph" w:customStyle="1" w:styleId="8EAE8E9E62594234A7FF8CC82D907DC2">
    <w:name w:val="8EAE8E9E62594234A7FF8CC82D907DC2"/>
  </w:style>
  <w:style w:type="paragraph" w:customStyle="1" w:styleId="913F5348C480493E9EA8F7D19DCECE1A">
    <w:name w:val="913F5348C480493E9EA8F7D19DCECE1A"/>
  </w:style>
  <w:style w:type="paragraph" w:customStyle="1" w:styleId="29134A0A2BC84260977CC7EBFE4D63E6">
    <w:name w:val="29134A0A2BC84260977CC7EBFE4D63E6"/>
  </w:style>
  <w:style w:type="paragraph" w:customStyle="1" w:styleId="11F19C19C9944E1BA8A141A2AA5C98CA">
    <w:name w:val="11F19C19C9944E1BA8A141A2AA5C98CA"/>
  </w:style>
  <w:style w:type="paragraph" w:customStyle="1" w:styleId="7D933F58F6834A48AA6AEDA34CB9F9C0">
    <w:name w:val="7D933F58F6834A48AA6AEDA34CB9F9C0"/>
  </w:style>
  <w:style w:type="paragraph" w:customStyle="1" w:styleId="41CBECCE8F29474CA32DD7D2F9A9755B">
    <w:name w:val="41CBECCE8F29474CA32DD7D2F9A9755B"/>
  </w:style>
  <w:style w:type="paragraph" w:customStyle="1" w:styleId="DD69D0C00F1248CB836ED24D44401358">
    <w:name w:val="DD69D0C00F1248CB836ED24D44401358"/>
  </w:style>
  <w:style w:type="paragraph" w:customStyle="1" w:styleId="E86335809CE04F979FEC653CCB7B351A">
    <w:name w:val="E86335809CE04F979FEC653CCB7B351A"/>
  </w:style>
  <w:style w:type="paragraph" w:customStyle="1" w:styleId="ECCE19870C584D79A7D6C24549F02E8D">
    <w:name w:val="ECCE19870C584D79A7D6C24549F02E8D"/>
  </w:style>
  <w:style w:type="paragraph" w:customStyle="1" w:styleId="FF7B57150C6444A1916054D7EFC22DD5">
    <w:name w:val="FF7B57150C6444A1916054D7EFC22DD5"/>
  </w:style>
  <w:style w:type="paragraph" w:customStyle="1" w:styleId="67B16C4763B444D588FFFB3E814FC90F">
    <w:name w:val="67B16C4763B444D588FFFB3E814FC90F"/>
  </w:style>
  <w:style w:type="paragraph" w:customStyle="1" w:styleId="FA7011C122EE40B1B96D0E7BE1332D7B">
    <w:name w:val="FA7011C122EE40B1B96D0E7BE1332D7B"/>
  </w:style>
  <w:style w:type="paragraph" w:customStyle="1" w:styleId="9A93A6268F1343FFA829CC3A632CAB13">
    <w:name w:val="9A93A6268F1343FFA829CC3A632CAB13"/>
  </w:style>
  <w:style w:type="paragraph" w:customStyle="1" w:styleId="E7BFC9F5B0A940328392D14CC83B0A93">
    <w:name w:val="E7BFC9F5B0A940328392D14CC83B0A93"/>
  </w:style>
  <w:style w:type="paragraph" w:customStyle="1" w:styleId="15C58F7A39684957AD0DC8A39670704E">
    <w:name w:val="15C58F7A39684957AD0DC8A39670704E"/>
  </w:style>
  <w:style w:type="paragraph" w:customStyle="1" w:styleId="5F04492347F94209A83BEB4B52040885">
    <w:name w:val="5F04492347F94209A83BEB4B52040885"/>
  </w:style>
  <w:style w:type="paragraph" w:customStyle="1" w:styleId="8194270196EF4FBAB8DF039F53552FAD">
    <w:name w:val="8194270196EF4FBAB8DF039F53552FAD"/>
  </w:style>
  <w:style w:type="paragraph" w:customStyle="1" w:styleId="E5BA6A7ECB3B43DFAE55E2A5CAC1E000">
    <w:name w:val="E5BA6A7ECB3B43DFAE55E2A5CAC1E000"/>
  </w:style>
  <w:style w:type="paragraph" w:customStyle="1" w:styleId="A13F4BFC99CC49F2939D304DE27D787B">
    <w:name w:val="A13F4BFC99CC49F2939D304DE27D787B"/>
  </w:style>
  <w:style w:type="paragraph" w:customStyle="1" w:styleId="9BBD74E4D20C404AA96985999C138F0D">
    <w:name w:val="9BBD74E4D20C404AA96985999C138F0D"/>
  </w:style>
  <w:style w:type="paragraph" w:customStyle="1" w:styleId="E1485F4956BC44259CF1849E6058D32F">
    <w:name w:val="E1485F4956BC44259CF1849E6058D32F"/>
  </w:style>
  <w:style w:type="paragraph" w:customStyle="1" w:styleId="8F8FCC8FF4D149968DB3120FA25F3A29">
    <w:name w:val="8F8FCC8FF4D149968DB3120FA25F3A29"/>
  </w:style>
  <w:style w:type="paragraph" w:customStyle="1" w:styleId="C695257543D84326B8A2B778BD9F3420">
    <w:name w:val="C695257543D84326B8A2B778BD9F3420"/>
  </w:style>
  <w:style w:type="paragraph" w:customStyle="1" w:styleId="4DAF6E49C90142BFA8C47B4067F24BC1">
    <w:name w:val="4DAF6E49C90142BFA8C47B4067F24BC1"/>
  </w:style>
  <w:style w:type="paragraph" w:customStyle="1" w:styleId="79A1D434C92A43D6A9A063859D72E89D">
    <w:name w:val="79A1D434C92A43D6A9A063859D72E89D"/>
  </w:style>
  <w:style w:type="paragraph" w:customStyle="1" w:styleId="884B30E3CDC2487EBB559FBD59EB5894">
    <w:name w:val="884B30E3CDC2487EBB559FBD59EB5894"/>
  </w:style>
  <w:style w:type="paragraph" w:customStyle="1" w:styleId="CC585C7CAA154B3BA04BEB101A3BA56B">
    <w:name w:val="CC585C7CAA154B3BA04BEB101A3BA56B"/>
  </w:style>
  <w:style w:type="paragraph" w:customStyle="1" w:styleId="29CC17E2186742B493386DF20E16AB82">
    <w:name w:val="29CC17E2186742B493386DF20E16AB82"/>
  </w:style>
  <w:style w:type="paragraph" w:customStyle="1" w:styleId="5DA3C88A709142B08EF9DCCD87941D8F">
    <w:name w:val="5DA3C88A709142B08EF9DCCD87941D8F"/>
  </w:style>
  <w:style w:type="paragraph" w:customStyle="1" w:styleId="B60AA9DB85B144328C06AF2DA60CFEE4">
    <w:name w:val="B60AA9DB85B144328C06AF2DA60CFEE4"/>
  </w:style>
  <w:style w:type="paragraph" w:customStyle="1" w:styleId="642D2166F3274FE7ABD2FADDEF68374C">
    <w:name w:val="642D2166F3274FE7ABD2FADDEF68374C"/>
  </w:style>
  <w:style w:type="paragraph" w:customStyle="1" w:styleId="C741C20180FF4565AE5BAB265915D81B">
    <w:name w:val="C741C20180FF4565AE5BAB265915D81B"/>
  </w:style>
  <w:style w:type="paragraph" w:customStyle="1" w:styleId="9310B5CE58CE46C89E6966A4BA2251C3">
    <w:name w:val="9310B5CE58CE46C89E6966A4BA2251C3"/>
  </w:style>
  <w:style w:type="paragraph" w:customStyle="1" w:styleId="66861D273DF6442CB0AE0086B7500E46">
    <w:name w:val="66861D273DF6442CB0AE0086B7500E46"/>
  </w:style>
  <w:style w:type="paragraph" w:customStyle="1" w:styleId="FDA32E96CD474FE1A2B5CCAA088012D8">
    <w:name w:val="FDA32E96CD474FE1A2B5CCAA088012D8"/>
  </w:style>
  <w:style w:type="paragraph" w:customStyle="1" w:styleId="E50002577B2F4E21ABCB94A2371A40B4">
    <w:name w:val="E50002577B2F4E21ABCB94A2371A40B4"/>
  </w:style>
  <w:style w:type="paragraph" w:customStyle="1" w:styleId="091970C2B61142C7BEED2FB307913DA1">
    <w:name w:val="091970C2B61142C7BEED2FB307913DA1"/>
  </w:style>
  <w:style w:type="paragraph" w:customStyle="1" w:styleId="FDDFC07BA2FC41089B7B2D0B1603EBB6">
    <w:name w:val="FDDFC07BA2FC41089B7B2D0B1603EBB6"/>
  </w:style>
  <w:style w:type="paragraph" w:customStyle="1" w:styleId="A7AB2410976442978378D7AA48ECF871">
    <w:name w:val="A7AB2410976442978378D7AA48ECF871"/>
  </w:style>
  <w:style w:type="paragraph" w:customStyle="1" w:styleId="3333BA071FE14CD9A5C83BBFCBC2334A">
    <w:name w:val="3333BA071FE14CD9A5C83BBFCBC2334A"/>
  </w:style>
  <w:style w:type="paragraph" w:customStyle="1" w:styleId="B5C01BCA279148C6BBF8E3A6DBCA0FA2">
    <w:name w:val="B5C01BCA279148C6BBF8E3A6DBCA0FA2"/>
  </w:style>
  <w:style w:type="paragraph" w:customStyle="1" w:styleId="7C17A5354F96482B887C2EA6BAF9AD8E">
    <w:name w:val="7C17A5354F96482B887C2EA6BAF9AD8E"/>
  </w:style>
  <w:style w:type="paragraph" w:customStyle="1" w:styleId="1609519E45264C86839368A07F322AF0">
    <w:name w:val="1609519E45264C86839368A07F322AF0"/>
  </w:style>
  <w:style w:type="paragraph" w:customStyle="1" w:styleId="81511E0067AE48B895FD1BAB2681CA60">
    <w:name w:val="81511E0067AE48B895FD1BAB2681CA60"/>
  </w:style>
  <w:style w:type="paragraph" w:customStyle="1" w:styleId="861BFC33730C49469BD292DEF27F50D7">
    <w:name w:val="861BFC33730C49469BD292DEF27F50D7"/>
  </w:style>
  <w:style w:type="paragraph" w:customStyle="1" w:styleId="F94028D7BFBD47548E52D81A335AEFC6">
    <w:name w:val="F94028D7BFBD47548E52D81A335AEFC6"/>
  </w:style>
  <w:style w:type="paragraph" w:customStyle="1" w:styleId="9B6D48EC2A7B4CA1AEC9FAAE9E6FF44E">
    <w:name w:val="9B6D48EC2A7B4CA1AEC9FAAE9E6FF44E"/>
  </w:style>
  <w:style w:type="paragraph" w:customStyle="1" w:styleId="1A1142A81DEE4CA4B3D0B503F232D3E9">
    <w:name w:val="1A1142A81DEE4CA4B3D0B503F232D3E9"/>
  </w:style>
  <w:style w:type="paragraph" w:customStyle="1" w:styleId="28130F6DBE684944B48F57CE1B3537EB">
    <w:name w:val="28130F6DBE684944B48F57CE1B3537EB"/>
  </w:style>
  <w:style w:type="paragraph" w:customStyle="1" w:styleId="7050D250FE884CD5AD73B2FD937E4B06">
    <w:name w:val="7050D250FE884CD5AD73B2FD937E4B06"/>
  </w:style>
  <w:style w:type="paragraph" w:customStyle="1" w:styleId="B60A88EF1FE747778A71275BCAD630A5">
    <w:name w:val="B60A88EF1FE747778A71275BCAD630A5"/>
  </w:style>
  <w:style w:type="paragraph" w:customStyle="1" w:styleId="BB8B9CB1CD8D45D7871978A239D2A7D7">
    <w:name w:val="BB8B9CB1CD8D45D7871978A239D2A7D7"/>
  </w:style>
  <w:style w:type="paragraph" w:customStyle="1" w:styleId="172FAF28A9274E429193441F32975EBC">
    <w:name w:val="172FAF28A9274E429193441F32975EBC"/>
  </w:style>
  <w:style w:type="paragraph" w:customStyle="1" w:styleId="98BE6EAC41404B7ABCBD5EB5ABA7FB42">
    <w:name w:val="98BE6EAC41404B7ABCBD5EB5ABA7FB42"/>
  </w:style>
  <w:style w:type="paragraph" w:customStyle="1" w:styleId="2392C9B8A2BF4385BCECB567916509C9">
    <w:name w:val="2392C9B8A2BF4385BCECB567916509C9"/>
  </w:style>
  <w:style w:type="paragraph" w:customStyle="1" w:styleId="466D309D1CE94907AB68F06DDD288114">
    <w:name w:val="466D309D1CE94907AB68F06DDD288114"/>
  </w:style>
  <w:style w:type="paragraph" w:customStyle="1" w:styleId="5E62E1F4239748758BE7680FD27060A1">
    <w:name w:val="5E62E1F4239748758BE7680FD27060A1"/>
  </w:style>
  <w:style w:type="paragraph" w:customStyle="1" w:styleId="96B74CB6C99C4FA3A4344C4F45829764">
    <w:name w:val="96B74CB6C99C4FA3A4344C4F45829764"/>
  </w:style>
  <w:style w:type="paragraph" w:customStyle="1" w:styleId="9935518CFB634844A04B34575ADEB814">
    <w:name w:val="9935518CFB634844A04B34575ADEB814"/>
  </w:style>
  <w:style w:type="paragraph" w:customStyle="1" w:styleId="D01A7AFAD12B420CAD418D2E738F9DC9">
    <w:name w:val="D01A7AFAD12B420CAD418D2E738F9DC9"/>
  </w:style>
  <w:style w:type="paragraph" w:customStyle="1" w:styleId="B4BB055BBDAB4E088D619B65517CB91B">
    <w:name w:val="B4BB055BBDAB4E088D619B65517CB91B"/>
  </w:style>
  <w:style w:type="paragraph" w:customStyle="1" w:styleId="D1E0E09B00974908AE8DAFC6EBF8063F">
    <w:name w:val="D1E0E09B00974908AE8DAFC6EBF8063F"/>
  </w:style>
  <w:style w:type="paragraph" w:customStyle="1" w:styleId="493EE3BFF05B48CC9072C9763DF9043D">
    <w:name w:val="493EE3BFF05B48CC9072C9763DF9043D"/>
  </w:style>
  <w:style w:type="paragraph" w:customStyle="1" w:styleId="9B78AC0E189549488CA17B8AA51E34C3">
    <w:name w:val="9B78AC0E189549488CA17B8AA51E34C3"/>
  </w:style>
  <w:style w:type="paragraph" w:customStyle="1" w:styleId="C2EE01B735354471BA4EDB7E903A18C5">
    <w:name w:val="C2EE01B735354471BA4EDB7E903A18C5"/>
  </w:style>
  <w:style w:type="paragraph" w:customStyle="1" w:styleId="ED3B1F834CD94549AC9039EC66B7D14E">
    <w:name w:val="ED3B1F834CD94549AC9039EC66B7D14E"/>
  </w:style>
  <w:style w:type="paragraph" w:customStyle="1" w:styleId="06A001ACA759467194897B6084311C8F">
    <w:name w:val="06A001ACA759467194897B6084311C8F"/>
  </w:style>
  <w:style w:type="paragraph" w:customStyle="1" w:styleId="B557EE6BBC6C4B07BB37C645F82AF2FD">
    <w:name w:val="B557EE6BBC6C4B07BB37C645F82AF2FD"/>
  </w:style>
  <w:style w:type="paragraph" w:customStyle="1" w:styleId="92D8684BE8D44559B8AEB144A2EDA360">
    <w:name w:val="92D8684BE8D44559B8AEB144A2EDA360"/>
  </w:style>
  <w:style w:type="paragraph" w:customStyle="1" w:styleId="3D2B9F869A3F4576B7995DE8655A4B71">
    <w:name w:val="3D2B9F869A3F4576B7995DE8655A4B71"/>
  </w:style>
  <w:style w:type="paragraph" w:customStyle="1" w:styleId="69E983D0B1A041D5A1DF1F3F806CAC33">
    <w:name w:val="69E983D0B1A041D5A1DF1F3F806CAC33"/>
  </w:style>
  <w:style w:type="paragraph" w:customStyle="1" w:styleId="15C3F9144B004E25910DB611153C7A44">
    <w:name w:val="15C3F9144B004E25910DB611153C7A44"/>
  </w:style>
  <w:style w:type="paragraph" w:customStyle="1" w:styleId="A8E1E769C14442D2901B6229FDEA7C28">
    <w:name w:val="A8E1E769C14442D2901B6229FDEA7C28"/>
  </w:style>
  <w:style w:type="paragraph" w:customStyle="1" w:styleId="4683CA3420AD4EB59F54ACE22C3180F6">
    <w:name w:val="4683CA3420AD4EB59F54ACE22C3180F6"/>
  </w:style>
  <w:style w:type="paragraph" w:customStyle="1" w:styleId="D7556EB4142B4D069E82B157338BB58A">
    <w:name w:val="D7556EB4142B4D069E82B157338BB58A"/>
  </w:style>
  <w:style w:type="paragraph" w:customStyle="1" w:styleId="0C2D8356A3D149A89092330F6E12D914">
    <w:name w:val="0C2D8356A3D149A89092330F6E12D914"/>
  </w:style>
  <w:style w:type="paragraph" w:customStyle="1" w:styleId="0DBCB057090E4E3CA41D40059837C341">
    <w:name w:val="0DBCB057090E4E3CA41D40059837C341"/>
  </w:style>
  <w:style w:type="paragraph" w:customStyle="1" w:styleId="D7C7643916BC4450BB13E38FA490B98E">
    <w:name w:val="D7C7643916BC4450BB13E38FA490B98E"/>
  </w:style>
  <w:style w:type="paragraph" w:customStyle="1" w:styleId="C23C26924A90471D8144C518C113AC37">
    <w:name w:val="C23C26924A90471D8144C518C113AC37"/>
  </w:style>
  <w:style w:type="paragraph" w:customStyle="1" w:styleId="F8B7F2C0A1A84843928AE229CCC47F58">
    <w:name w:val="F8B7F2C0A1A84843928AE229CCC47F58"/>
    <w:rsid w:val="00394232"/>
  </w:style>
  <w:style w:type="paragraph" w:customStyle="1" w:styleId="1350CAA7BC3C4C0EBC6C6948E0FF1D71">
    <w:name w:val="1350CAA7BC3C4C0EBC6C6948E0FF1D71"/>
    <w:rsid w:val="00394232"/>
  </w:style>
  <w:style w:type="paragraph" w:customStyle="1" w:styleId="F66DFA5E13E1432D8521208492D599DE">
    <w:name w:val="F66DFA5E13E1432D8521208492D599DE"/>
    <w:rsid w:val="00394232"/>
  </w:style>
  <w:style w:type="paragraph" w:customStyle="1" w:styleId="529A4C8E006545AA954411F414EBFA59">
    <w:name w:val="529A4C8E006545AA954411F414EBFA59"/>
    <w:rsid w:val="00394232"/>
  </w:style>
  <w:style w:type="paragraph" w:customStyle="1" w:styleId="4BB97E77C80B4B4AA298B94FDCD29494">
    <w:name w:val="4BB97E77C80B4B4AA298B94FDCD29494"/>
    <w:rsid w:val="00394232"/>
  </w:style>
  <w:style w:type="paragraph" w:customStyle="1" w:styleId="C44BAE9C30994858840E5B70D80ECA6C">
    <w:name w:val="C44BAE9C30994858840E5B70D80ECA6C"/>
    <w:rsid w:val="00394232"/>
  </w:style>
  <w:style w:type="paragraph" w:customStyle="1" w:styleId="02C067D8CF084A6D9D60F150F6F4B26F">
    <w:name w:val="02C067D8CF084A6D9D60F150F6F4B26F"/>
    <w:rsid w:val="00394232"/>
  </w:style>
  <w:style w:type="paragraph" w:customStyle="1" w:styleId="E5EBEB14D01C4264988A23155066389E">
    <w:name w:val="E5EBEB14D01C4264988A23155066389E"/>
    <w:rsid w:val="00394232"/>
  </w:style>
  <w:style w:type="paragraph" w:customStyle="1" w:styleId="54C2FCBE79C4421799F8F31D91F91454">
    <w:name w:val="54C2FCBE79C4421799F8F31D91F91454"/>
    <w:rsid w:val="00394232"/>
  </w:style>
  <w:style w:type="paragraph" w:customStyle="1" w:styleId="D21B726875484986B0AC3F7E7891F29B">
    <w:name w:val="D21B726875484986B0AC3F7E7891F29B"/>
    <w:rsid w:val="00394232"/>
  </w:style>
  <w:style w:type="paragraph" w:customStyle="1" w:styleId="7E65ED3EC5404160999B75F1C8BC8858">
    <w:name w:val="7E65ED3EC5404160999B75F1C8BC8858"/>
    <w:rsid w:val="00394232"/>
  </w:style>
  <w:style w:type="paragraph" w:customStyle="1" w:styleId="1C50FBD8EF23442F807A02AF88BD11F5">
    <w:name w:val="1C50FBD8EF23442F807A02AF88BD11F5"/>
    <w:rsid w:val="00394232"/>
  </w:style>
  <w:style w:type="paragraph" w:customStyle="1" w:styleId="508721DB80C1441AB45132FABF25B6F7">
    <w:name w:val="508721DB80C1441AB45132FABF25B6F7"/>
    <w:rsid w:val="00394232"/>
  </w:style>
  <w:style w:type="paragraph" w:customStyle="1" w:styleId="52040C48E1D54F048E7ED80DAF6E5B05">
    <w:name w:val="52040C48E1D54F048E7ED80DAF6E5B05"/>
    <w:rsid w:val="00394232"/>
  </w:style>
  <w:style w:type="paragraph" w:customStyle="1" w:styleId="BFCDD669DAD84E34932126BD5D4A55CA">
    <w:name w:val="BFCDD669DAD84E34932126BD5D4A55CA"/>
    <w:rsid w:val="00394232"/>
  </w:style>
  <w:style w:type="paragraph" w:customStyle="1" w:styleId="81B3DB6F900240308B342878F50EAF5F">
    <w:name w:val="81B3DB6F900240308B342878F50EAF5F"/>
    <w:rsid w:val="00394232"/>
  </w:style>
  <w:style w:type="paragraph" w:customStyle="1" w:styleId="E61177CED82C4766BD36EEB4E9C488A1">
    <w:name w:val="E61177CED82C4766BD36EEB4E9C488A1"/>
    <w:rsid w:val="00394232"/>
  </w:style>
  <w:style w:type="paragraph" w:customStyle="1" w:styleId="09EEDBFEE12446EAB1648FC9E8297F8B">
    <w:name w:val="09EEDBFEE12446EAB1648FC9E8297F8B"/>
    <w:rsid w:val="00394232"/>
  </w:style>
  <w:style w:type="paragraph" w:customStyle="1" w:styleId="75CA27ABF7014BB1956CD6D0FF701453">
    <w:name w:val="75CA27ABF7014BB1956CD6D0FF701453"/>
    <w:rsid w:val="00394232"/>
  </w:style>
  <w:style w:type="paragraph" w:customStyle="1" w:styleId="812F7E0345584825A55511A50695FF20">
    <w:name w:val="812F7E0345584825A55511A50695FF20"/>
    <w:rsid w:val="00394232"/>
  </w:style>
  <w:style w:type="paragraph" w:customStyle="1" w:styleId="B5971BA8CB044AB5AE8C1A1F4B076A83">
    <w:name w:val="B5971BA8CB044AB5AE8C1A1F4B076A83"/>
    <w:rsid w:val="00394232"/>
  </w:style>
  <w:style w:type="paragraph" w:customStyle="1" w:styleId="597422C418DE46FDB9CEF3D41610FC5C">
    <w:name w:val="597422C418DE46FDB9CEF3D41610FC5C"/>
    <w:rsid w:val="00394232"/>
  </w:style>
  <w:style w:type="paragraph" w:customStyle="1" w:styleId="C23D4CB180DA44AFB90353FAB21FA5AB">
    <w:name w:val="C23D4CB180DA44AFB90353FAB21FA5AB"/>
    <w:rsid w:val="00394232"/>
  </w:style>
  <w:style w:type="paragraph" w:customStyle="1" w:styleId="66C725AC68654DADA7EAD4627B1787CC">
    <w:name w:val="66C725AC68654DADA7EAD4627B1787CC"/>
    <w:rsid w:val="00394232"/>
  </w:style>
  <w:style w:type="paragraph" w:customStyle="1" w:styleId="F9B8E8DE6E0E4842B0E7478182E4F168">
    <w:name w:val="F9B8E8DE6E0E4842B0E7478182E4F168"/>
    <w:rsid w:val="00394232"/>
  </w:style>
  <w:style w:type="paragraph" w:customStyle="1" w:styleId="933C7568E4E3428FB4C4319439A609E7">
    <w:name w:val="933C7568E4E3428FB4C4319439A609E7"/>
    <w:rsid w:val="00394232"/>
  </w:style>
  <w:style w:type="paragraph" w:customStyle="1" w:styleId="7F1263FDD0044510ABE886A9001A7161">
    <w:name w:val="7F1263FDD0044510ABE886A9001A7161"/>
    <w:rsid w:val="00394232"/>
  </w:style>
  <w:style w:type="paragraph" w:customStyle="1" w:styleId="89085ABC11A34CD08606D14870BCE4A6">
    <w:name w:val="89085ABC11A34CD08606D14870BCE4A6"/>
    <w:rsid w:val="00394232"/>
  </w:style>
  <w:style w:type="paragraph" w:customStyle="1" w:styleId="63EB44F2674248C786B511AB91960CA1">
    <w:name w:val="63EB44F2674248C786B511AB91960CA1"/>
    <w:rsid w:val="00394232"/>
  </w:style>
  <w:style w:type="paragraph" w:customStyle="1" w:styleId="1C6994519C044259898BB69F20A091D5">
    <w:name w:val="1C6994519C044259898BB69F20A091D5"/>
    <w:rsid w:val="00394232"/>
  </w:style>
  <w:style w:type="paragraph" w:customStyle="1" w:styleId="9083CD9EF74E4B2C90A8D234E0D9EBDA">
    <w:name w:val="9083CD9EF74E4B2C90A8D234E0D9EBDA"/>
    <w:rsid w:val="00394232"/>
  </w:style>
  <w:style w:type="paragraph" w:customStyle="1" w:styleId="D9C1F72B64B44ADD8133AAF5B1921AA2">
    <w:name w:val="D9C1F72B64B44ADD8133AAF5B1921AA2"/>
    <w:rsid w:val="00394232"/>
  </w:style>
  <w:style w:type="paragraph" w:customStyle="1" w:styleId="76E1B40DEFDA4FA393686FBF305B2744">
    <w:name w:val="76E1B40DEFDA4FA393686FBF305B2744"/>
    <w:rsid w:val="00394232"/>
  </w:style>
  <w:style w:type="paragraph" w:customStyle="1" w:styleId="4279C1A8A29E41F498AA6B0896CF3CC0">
    <w:name w:val="4279C1A8A29E41F498AA6B0896CF3CC0"/>
    <w:rsid w:val="00394232"/>
  </w:style>
  <w:style w:type="paragraph" w:customStyle="1" w:styleId="8902F0042F354BCAB22B86957D52C107">
    <w:name w:val="8902F0042F354BCAB22B86957D52C107"/>
    <w:rsid w:val="00394232"/>
  </w:style>
  <w:style w:type="paragraph" w:customStyle="1" w:styleId="66E27955229A4599A8CE4A2D8402E6AB">
    <w:name w:val="66E27955229A4599A8CE4A2D8402E6AB"/>
    <w:rsid w:val="00394232"/>
  </w:style>
  <w:style w:type="paragraph" w:customStyle="1" w:styleId="7366D82F35354C68B29E0A13A338EF06">
    <w:name w:val="7366D82F35354C68B29E0A13A338EF06"/>
    <w:rsid w:val="00394232"/>
  </w:style>
  <w:style w:type="paragraph" w:customStyle="1" w:styleId="0D217C98BDA348BA9E9CDB2AA3820E6F">
    <w:name w:val="0D217C98BDA348BA9E9CDB2AA3820E6F"/>
    <w:rsid w:val="00394232"/>
  </w:style>
  <w:style w:type="paragraph" w:customStyle="1" w:styleId="23058A4BCCD4455C948E97B406989710">
    <w:name w:val="23058A4BCCD4455C948E97B406989710"/>
    <w:rsid w:val="00394232"/>
  </w:style>
  <w:style w:type="paragraph" w:customStyle="1" w:styleId="544ECDFD11324CC6A7BCC2D1743AAE65">
    <w:name w:val="544ECDFD11324CC6A7BCC2D1743AAE65"/>
    <w:rsid w:val="00394232"/>
  </w:style>
  <w:style w:type="paragraph" w:customStyle="1" w:styleId="927723CE9ADC43A5BDFDF877B7ED8C9D">
    <w:name w:val="927723CE9ADC43A5BDFDF877B7ED8C9D"/>
    <w:rsid w:val="00394232"/>
  </w:style>
  <w:style w:type="paragraph" w:customStyle="1" w:styleId="3091BBA1C69C4A6FB5BBBAD3D86F97B1">
    <w:name w:val="3091BBA1C69C4A6FB5BBBAD3D86F97B1"/>
    <w:rsid w:val="00394232"/>
  </w:style>
  <w:style w:type="paragraph" w:customStyle="1" w:styleId="68E684473CF942D19853BE87FDDA8038">
    <w:name w:val="68E684473CF942D19853BE87FDDA8038"/>
    <w:rsid w:val="00394232"/>
  </w:style>
  <w:style w:type="paragraph" w:customStyle="1" w:styleId="99EDF5BA68B949C9AA711CD4C9D02B99">
    <w:name w:val="99EDF5BA68B949C9AA711CD4C9D02B99"/>
    <w:rsid w:val="00394232"/>
  </w:style>
  <w:style w:type="paragraph" w:customStyle="1" w:styleId="C49F1AA630A246B7A569A621D37932FD">
    <w:name w:val="C49F1AA630A246B7A569A621D37932FD"/>
    <w:rsid w:val="00394232"/>
  </w:style>
  <w:style w:type="paragraph" w:customStyle="1" w:styleId="DDC6E834B40646F4B1135F603BC39328">
    <w:name w:val="DDC6E834B40646F4B1135F603BC39328"/>
    <w:rsid w:val="00394232"/>
  </w:style>
  <w:style w:type="paragraph" w:customStyle="1" w:styleId="8AA8593DFA184974A92FB9F7EC196B25">
    <w:name w:val="8AA8593DFA184974A92FB9F7EC196B25"/>
    <w:rsid w:val="00394232"/>
  </w:style>
  <w:style w:type="paragraph" w:customStyle="1" w:styleId="46C0781B6E8F46B6A528730FA04EA5CA">
    <w:name w:val="46C0781B6E8F46B6A528730FA04EA5CA"/>
    <w:rsid w:val="00394232"/>
  </w:style>
  <w:style w:type="paragraph" w:customStyle="1" w:styleId="C9E2FBF317EC4EFD9B0F1A2E2CD92D9D">
    <w:name w:val="C9E2FBF317EC4EFD9B0F1A2E2CD92D9D"/>
    <w:rsid w:val="00394232"/>
  </w:style>
  <w:style w:type="paragraph" w:customStyle="1" w:styleId="18BE061350164011A57BE80B9E4C0591">
    <w:name w:val="18BE061350164011A57BE80B9E4C0591"/>
    <w:rsid w:val="00394232"/>
  </w:style>
  <w:style w:type="paragraph" w:customStyle="1" w:styleId="8EAE25595B674596B5FBDF648EE1B525">
    <w:name w:val="8EAE25595B674596B5FBDF648EE1B525"/>
    <w:rsid w:val="00394232"/>
  </w:style>
  <w:style w:type="paragraph" w:customStyle="1" w:styleId="F1FEA9E6DE57444D89871D273A42CFE7">
    <w:name w:val="F1FEA9E6DE57444D89871D273A42CFE7"/>
    <w:rsid w:val="00394232"/>
  </w:style>
  <w:style w:type="paragraph" w:customStyle="1" w:styleId="BD4BA14D673248D28BB369F806D7E733">
    <w:name w:val="BD4BA14D673248D28BB369F806D7E733"/>
    <w:rsid w:val="00394232"/>
  </w:style>
  <w:style w:type="paragraph" w:customStyle="1" w:styleId="606E9D2BCE8D4CF19ED76CAEF4DA8517">
    <w:name w:val="606E9D2BCE8D4CF19ED76CAEF4DA8517"/>
    <w:rsid w:val="00394232"/>
  </w:style>
  <w:style w:type="paragraph" w:customStyle="1" w:styleId="AC31CF6E6C1B4D88ACA8F52D492ECC4A">
    <w:name w:val="AC31CF6E6C1B4D88ACA8F52D492ECC4A"/>
    <w:rsid w:val="00394232"/>
  </w:style>
  <w:style w:type="paragraph" w:customStyle="1" w:styleId="4D41424A16CB46CEAC7C984DFBBF8FE0">
    <w:name w:val="4D41424A16CB46CEAC7C984DFBBF8FE0"/>
    <w:rsid w:val="00394232"/>
  </w:style>
  <w:style w:type="paragraph" w:customStyle="1" w:styleId="FD36B75BAD4F43129879FE273C0D3704">
    <w:name w:val="FD36B75BAD4F43129879FE273C0D3704"/>
    <w:rsid w:val="00394232"/>
  </w:style>
  <w:style w:type="paragraph" w:customStyle="1" w:styleId="2158D98BBB524574A3B9FEA8A7EF45E5">
    <w:name w:val="2158D98BBB524574A3B9FEA8A7EF45E5"/>
    <w:rsid w:val="00394232"/>
  </w:style>
  <w:style w:type="paragraph" w:customStyle="1" w:styleId="DFB223AEB22B4E72A43947314EFC32F3">
    <w:name w:val="DFB223AEB22B4E72A43947314EFC32F3"/>
    <w:rsid w:val="00394232"/>
  </w:style>
  <w:style w:type="paragraph" w:customStyle="1" w:styleId="5272D1AFC4E249138E53C9B5402708FE">
    <w:name w:val="5272D1AFC4E249138E53C9B5402708FE"/>
    <w:rsid w:val="00394232"/>
  </w:style>
  <w:style w:type="paragraph" w:customStyle="1" w:styleId="5ACDA1DD0C33480C95F6A2C9FE161E74">
    <w:name w:val="5ACDA1DD0C33480C95F6A2C9FE161E74"/>
    <w:rsid w:val="00394232"/>
  </w:style>
  <w:style w:type="paragraph" w:customStyle="1" w:styleId="CA8680DBFE814472B67049C69CF11513">
    <w:name w:val="CA8680DBFE814472B67049C69CF11513"/>
    <w:rsid w:val="00394232"/>
  </w:style>
  <w:style w:type="paragraph" w:customStyle="1" w:styleId="A40F4BAF7B4B4C53B7C7EBB932A211C3">
    <w:name w:val="A40F4BAF7B4B4C53B7C7EBB932A211C3"/>
    <w:rsid w:val="00394232"/>
  </w:style>
  <w:style w:type="paragraph" w:customStyle="1" w:styleId="D1228563185F498DBAC209B1B9DEA739">
    <w:name w:val="D1228563185F498DBAC209B1B9DEA739"/>
    <w:rsid w:val="00394232"/>
  </w:style>
  <w:style w:type="paragraph" w:customStyle="1" w:styleId="0701916992DB45739294648832C071E3">
    <w:name w:val="0701916992DB45739294648832C071E3"/>
    <w:rsid w:val="00394232"/>
  </w:style>
  <w:style w:type="paragraph" w:customStyle="1" w:styleId="1E1AF0626B094E9EB1DB93AF86476B99">
    <w:name w:val="1E1AF0626B094E9EB1DB93AF86476B99"/>
    <w:rsid w:val="00394232"/>
  </w:style>
  <w:style w:type="paragraph" w:customStyle="1" w:styleId="D37C33F3F7AB42098CC50CBA6C91DD03">
    <w:name w:val="D37C33F3F7AB42098CC50CBA6C91DD03"/>
    <w:rsid w:val="00394232"/>
  </w:style>
  <w:style w:type="paragraph" w:customStyle="1" w:styleId="930A778FA6904E7BBFD720A5A1D90269">
    <w:name w:val="930A778FA6904E7BBFD720A5A1D90269"/>
    <w:rsid w:val="00394232"/>
  </w:style>
  <w:style w:type="paragraph" w:customStyle="1" w:styleId="167F063323A444FCAF06A00B5130B4A8">
    <w:name w:val="167F063323A444FCAF06A00B5130B4A8"/>
    <w:rsid w:val="00394232"/>
  </w:style>
  <w:style w:type="paragraph" w:customStyle="1" w:styleId="19A0DA0AE0E948D19DC98D0E7D403B0A">
    <w:name w:val="19A0DA0AE0E948D19DC98D0E7D403B0A"/>
    <w:rsid w:val="00394232"/>
  </w:style>
  <w:style w:type="paragraph" w:customStyle="1" w:styleId="A90DC78D019A41F1B362AEB857498FA1">
    <w:name w:val="A90DC78D019A41F1B362AEB857498FA1"/>
    <w:rsid w:val="00394232"/>
  </w:style>
  <w:style w:type="paragraph" w:customStyle="1" w:styleId="13418CE70AAF461DA7681A992E099F9B">
    <w:name w:val="13418CE70AAF461DA7681A992E099F9B"/>
    <w:rsid w:val="00394232"/>
  </w:style>
  <w:style w:type="paragraph" w:customStyle="1" w:styleId="84CB0175CFDE40C694D9A37DA96D3E02">
    <w:name w:val="84CB0175CFDE40C694D9A37DA96D3E02"/>
    <w:rsid w:val="00394232"/>
  </w:style>
  <w:style w:type="paragraph" w:customStyle="1" w:styleId="300667CB559F447FA1AA420081820BA1">
    <w:name w:val="300667CB559F447FA1AA420081820BA1"/>
    <w:rsid w:val="00394232"/>
  </w:style>
  <w:style w:type="paragraph" w:customStyle="1" w:styleId="2E86A65B49F84F0CB704C86DAC80C98C">
    <w:name w:val="2E86A65B49F84F0CB704C86DAC80C98C"/>
    <w:rsid w:val="00394232"/>
  </w:style>
  <w:style w:type="paragraph" w:customStyle="1" w:styleId="2BBB49F573124DF48B44A52806F77DA0">
    <w:name w:val="2BBB49F573124DF48B44A52806F77DA0"/>
    <w:rsid w:val="00394232"/>
  </w:style>
  <w:style w:type="paragraph" w:customStyle="1" w:styleId="EA5A9ED21B7C436E9A7B6C3424906679">
    <w:name w:val="EA5A9ED21B7C436E9A7B6C3424906679"/>
    <w:rsid w:val="00394232"/>
  </w:style>
  <w:style w:type="paragraph" w:customStyle="1" w:styleId="AE3C27246D5B4FF9858425EDACC1BA7E">
    <w:name w:val="AE3C27246D5B4FF9858425EDACC1BA7E"/>
    <w:rsid w:val="00394232"/>
  </w:style>
  <w:style w:type="paragraph" w:customStyle="1" w:styleId="F23DF9FF00074FF38905F8E669CF3D9C">
    <w:name w:val="F23DF9FF00074FF38905F8E669CF3D9C"/>
    <w:rsid w:val="00394232"/>
  </w:style>
  <w:style w:type="paragraph" w:customStyle="1" w:styleId="B9032C0B5489404481E3805A8AD4270F">
    <w:name w:val="B9032C0B5489404481E3805A8AD4270F"/>
    <w:rsid w:val="00394232"/>
  </w:style>
  <w:style w:type="paragraph" w:customStyle="1" w:styleId="A5BBD33B88564B1D994ED74C51116365">
    <w:name w:val="A5BBD33B88564B1D994ED74C51116365"/>
    <w:rsid w:val="00394232"/>
  </w:style>
  <w:style w:type="paragraph" w:customStyle="1" w:styleId="A95E9F8E727A4BCEB7C35DC42B211E99">
    <w:name w:val="A95E9F8E727A4BCEB7C35DC42B211E99"/>
    <w:rsid w:val="00394232"/>
  </w:style>
  <w:style w:type="paragraph" w:customStyle="1" w:styleId="E5C6EA1C240946498D06866B30F26412">
    <w:name w:val="E5C6EA1C240946498D06866B30F26412"/>
    <w:rsid w:val="00394232"/>
  </w:style>
  <w:style w:type="paragraph" w:customStyle="1" w:styleId="4E1F889DB54A46078B123A629868863A">
    <w:name w:val="4E1F889DB54A46078B123A629868863A"/>
    <w:rsid w:val="00394232"/>
  </w:style>
  <w:style w:type="paragraph" w:customStyle="1" w:styleId="1F568EA9FD624F84898A236004A6E4C1">
    <w:name w:val="1F568EA9FD624F84898A236004A6E4C1"/>
    <w:rsid w:val="00394232"/>
  </w:style>
  <w:style w:type="paragraph" w:customStyle="1" w:styleId="F806D25471CB4274A82F2137F2AD9EC4">
    <w:name w:val="F806D25471CB4274A82F2137F2AD9EC4"/>
    <w:rsid w:val="00394232"/>
  </w:style>
  <w:style w:type="paragraph" w:customStyle="1" w:styleId="A51BB3604F0941AA9EA3F7D2B8E64249">
    <w:name w:val="A51BB3604F0941AA9EA3F7D2B8E64249"/>
    <w:rsid w:val="00394232"/>
  </w:style>
  <w:style w:type="paragraph" w:customStyle="1" w:styleId="97E2750BC7BA45EF931ECE00694E153E">
    <w:name w:val="97E2750BC7BA45EF931ECE00694E153E"/>
    <w:rsid w:val="00394232"/>
  </w:style>
  <w:style w:type="paragraph" w:customStyle="1" w:styleId="9E0DA0BF14EE4BA991DD22F1A66780CB">
    <w:name w:val="9E0DA0BF14EE4BA991DD22F1A66780CB"/>
    <w:rsid w:val="00394232"/>
  </w:style>
  <w:style w:type="paragraph" w:customStyle="1" w:styleId="A26E2C61661E4472B38992DA5A1DB553">
    <w:name w:val="A26E2C61661E4472B38992DA5A1DB553"/>
    <w:rsid w:val="00394232"/>
  </w:style>
  <w:style w:type="paragraph" w:customStyle="1" w:styleId="BF37F5F3DC1143148F0ED06F090E372A">
    <w:name w:val="BF37F5F3DC1143148F0ED06F090E372A"/>
    <w:rsid w:val="00394232"/>
  </w:style>
  <w:style w:type="paragraph" w:customStyle="1" w:styleId="306A614B2A9B4D2099A17D7091A7EBD1">
    <w:name w:val="306A614B2A9B4D2099A17D7091A7EBD1"/>
    <w:rsid w:val="00394232"/>
  </w:style>
  <w:style w:type="paragraph" w:customStyle="1" w:styleId="5FA1BA6F13D84A6487EA87ADD00F73C3">
    <w:name w:val="5FA1BA6F13D84A6487EA87ADD00F73C3"/>
    <w:rsid w:val="00394232"/>
  </w:style>
  <w:style w:type="paragraph" w:customStyle="1" w:styleId="D5DC0244BF454790A8AA40E01BCC9110">
    <w:name w:val="D5DC0244BF454790A8AA40E01BCC9110"/>
    <w:rsid w:val="00394232"/>
  </w:style>
  <w:style w:type="paragraph" w:customStyle="1" w:styleId="8BE7D01B80D049409ED78A3530AFD84F">
    <w:name w:val="8BE7D01B80D049409ED78A3530AFD84F"/>
    <w:rsid w:val="00394232"/>
  </w:style>
  <w:style w:type="paragraph" w:customStyle="1" w:styleId="A0CDD5724B514E0386147F112B9169AC">
    <w:name w:val="A0CDD5724B514E0386147F112B9169AC"/>
    <w:rsid w:val="00394232"/>
  </w:style>
  <w:style w:type="paragraph" w:customStyle="1" w:styleId="0797D56F40464CD0AA2B7F398DC387F6">
    <w:name w:val="0797D56F40464CD0AA2B7F398DC387F6"/>
    <w:rsid w:val="00394232"/>
  </w:style>
  <w:style w:type="paragraph" w:customStyle="1" w:styleId="C9120FC185D04AC8AF20D9701EE12266">
    <w:name w:val="C9120FC185D04AC8AF20D9701EE12266"/>
    <w:rsid w:val="003942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eme1">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Simple to do list.dotx</Template>
  <TotalTime>301</TotalTime>
  <Pages>1</Pages>
  <Words>86</Words>
  <Characters>493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Sakile Camara</dc:creator>
  <cp:keywords/>
  <dc:description/>
  <cp:lastModifiedBy>Sakile Camara</cp:lastModifiedBy>
  <cp:revision>1</cp:revision>
  <dcterms:created xsi:type="dcterms:W3CDTF">2022-07-29T19:35:00Z</dcterms:created>
  <dcterms:modified xsi:type="dcterms:W3CDTF">2022-07-30T00:36:00Z</dcterms:modified>
</cp:coreProperties>
</file>